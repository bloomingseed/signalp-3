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66C" w:rsidRDefault="006C166C" w:rsidP="00BB2010">
      <w:pPr>
        <w:jc w:val="center"/>
        <w:rPr>
          <w:rFonts w:asciiTheme="minorHAnsi" w:hAnsiTheme="minorHAnsi" w:cstheme="minorHAnsi"/>
          <w:b/>
          <w:sz w:val="28"/>
          <w:szCs w:val="28"/>
        </w:rPr>
      </w:pPr>
      <w:r>
        <w:rPr>
          <w:rFonts w:asciiTheme="minorHAnsi" w:hAnsiTheme="minorHAnsi" w:cstheme="minorHAnsi"/>
          <w:b/>
          <w:sz w:val="28"/>
          <w:szCs w:val="28"/>
        </w:rPr>
        <w:t>TÌM TẦN SỐ CƠ BẢN CỦA TÍN HIỆU TIẾNG NÓI</w:t>
      </w:r>
    </w:p>
    <w:p w:rsidR="00360878" w:rsidRPr="00692CD3" w:rsidRDefault="006C166C" w:rsidP="00BB2010">
      <w:pPr>
        <w:jc w:val="center"/>
        <w:rPr>
          <w:rFonts w:asciiTheme="minorHAnsi" w:hAnsiTheme="minorHAnsi" w:cstheme="minorHAnsi"/>
          <w:b/>
          <w:sz w:val="28"/>
          <w:szCs w:val="28"/>
        </w:rPr>
      </w:pPr>
      <w:r>
        <w:rPr>
          <w:rFonts w:asciiTheme="minorHAnsi" w:hAnsiTheme="minorHAnsi" w:cstheme="minorHAnsi"/>
          <w:b/>
          <w:sz w:val="28"/>
          <w:szCs w:val="28"/>
        </w:rPr>
        <w:t>DÙNG HÀM TỰ TƯƠNG QUAN</w:t>
      </w:r>
    </w:p>
    <w:p w:rsidR="00D14B62" w:rsidRDefault="00D14B62" w:rsidP="00BB2010">
      <w:pPr>
        <w:jc w:val="center"/>
      </w:pPr>
    </w:p>
    <w:p w:rsidR="004D5305" w:rsidRDefault="00142296" w:rsidP="00692CD3">
      <w:pPr>
        <w:spacing w:after="120"/>
        <w:jc w:val="center"/>
        <w:rPr>
          <w:b/>
          <w:sz w:val="24"/>
        </w:rPr>
      </w:pPr>
      <w:r>
        <w:rPr>
          <w:b/>
          <w:sz w:val="24"/>
        </w:rPr>
        <w:t>Nguyễn Nhật Tùng, Ninh Hải Hoàng</w:t>
      </w:r>
    </w:p>
    <w:p w:rsidR="00692CD3" w:rsidRDefault="00692CD3" w:rsidP="00692CD3">
      <w:pPr>
        <w:spacing w:after="120"/>
        <w:jc w:val="center"/>
        <w:rPr>
          <w:sz w:val="24"/>
        </w:rPr>
      </w:pPr>
      <w:r>
        <w:rPr>
          <w:sz w:val="24"/>
        </w:rPr>
        <w:t>Khoa Công nghệ thông tin, Trường Đại học Bách Khoa, Đại học Đà Nẵng</w:t>
      </w:r>
    </w:p>
    <w:p w:rsidR="00692CD3" w:rsidRPr="00E55F00" w:rsidRDefault="00692CD3" w:rsidP="00692CD3">
      <w:pPr>
        <w:spacing w:after="120"/>
        <w:jc w:val="center"/>
        <w:rPr>
          <w:i/>
          <w:sz w:val="24"/>
        </w:rPr>
      </w:pPr>
      <w:r w:rsidRPr="00E55F00">
        <w:rPr>
          <w:i/>
          <w:sz w:val="24"/>
        </w:rPr>
        <w:t>nhattungnguyen.2kgl@gmail.com, ninhhaihoang@gmail.com</w:t>
      </w:r>
    </w:p>
    <w:p w:rsidR="00BB2010" w:rsidRDefault="00BB2010" w:rsidP="004D5305">
      <w:pPr>
        <w:jc w:val="center"/>
        <w:rPr>
          <w:bCs/>
          <w:szCs w:val="18"/>
          <w:lang w:val="vi-VN" w:eastAsia="zh-CN"/>
        </w:rPr>
      </w:pPr>
    </w:p>
    <w:p w:rsidR="00223B52" w:rsidRPr="00142296" w:rsidRDefault="004D5305" w:rsidP="004D5305">
      <w:pPr>
        <w:jc w:val="center"/>
        <w:rPr>
          <w:b/>
          <w:bCs/>
          <w:sz w:val="24"/>
          <w:szCs w:val="18"/>
          <w:lang w:eastAsia="zh-CN"/>
        </w:rPr>
      </w:pPr>
      <w:r w:rsidRPr="00AB7EFE">
        <w:rPr>
          <w:b/>
          <w:bCs/>
          <w:sz w:val="24"/>
          <w:szCs w:val="18"/>
          <w:lang w:val="vi-VN" w:eastAsia="zh-CN"/>
        </w:rPr>
        <w:t xml:space="preserve">Nhóm </w:t>
      </w:r>
      <w:r w:rsidR="006C166C">
        <w:rPr>
          <w:b/>
          <w:bCs/>
          <w:sz w:val="24"/>
          <w:szCs w:val="18"/>
          <w:lang w:eastAsia="zh-CN"/>
        </w:rPr>
        <w:t>6</w:t>
      </w:r>
      <w:r w:rsidRPr="00AB7EFE">
        <w:rPr>
          <w:b/>
          <w:bCs/>
          <w:sz w:val="24"/>
          <w:szCs w:val="18"/>
          <w:lang w:val="vi-VN" w:eastAsia="zh-CN"/>
        </w:rPr>
        <w:t xml:space="preserve">, lớp HP: </w:t>
      </w:r>
      <w:r w:rsidR="00142296">
        <w:rPr>
          <w:b/>
          <w:bCs/>
          <w:sz w:val="24"/>
          <w:szCs w:val="18"/>
          <w:lang w:eastAsia="zh-CN"/>
        </w:rPr>
        <w:t>18N15</w:t>
      </w:r>
    </w:p>
    <w:p w:rsidR="000B34B6" w:rsidRDefault="000B34B6" w:rsidP="004D5305">
      <w:pPr>
        <w:jc w:val="center"/>
        <w:rPr>
          <w:bCs/>
          <w:szCs w:val="18"/>
          <w:lang w:val="vi-VN" w:eastAsia="zh-CN"/>
        </w:rPr>
      </w:pPr>
    </w:p>
    <w:tbl>
      <w:tblPr>
        <w:tblStyle w:val="TableGrid"/>
        <w:tblW w:w="0" w:type="auto"/>
        <w:tblLook w:val="04A0" w:firstRow="1" w:lastRow="0" w:firstColumn="1" w:lastColumn="0" w:noHBand="0" w:noVBand="1"/>
      </w:tblPr>
      <w:tblGrid>
        <w:gridCol w:w="810"/>
        <w:gridCol w:w="1312"/>
        <w:gridCol w:w="5670"/>
        <w:gridCol w:w="1780"/>
      </w:tblGrid>
      <w:tr w:rsidR="00031D20" w:rsidRPr="00142296" w:rsidTr="00031D20">
        <w:tc>
          <w:tcPr>
            <w:tcW w:w="810" w:type="dxa"/>
          </w:tcPr>
          <w:p w:rsidR="00031D20" w:rsidRPr="00142296" w:rsidRDefault="00031D20" w:rsidP="00142296">
            <w:pPr>
              <w:jc w:val="center"/>
              <w:rPr>
                <w:b/>
                <w:bCs/>
                <w:sz w:val="24"/>
                <w:lang w:eastAsia="zh-CN"/>
              </w:rPr>
            </w:pPr>
            <w:r w:rsidRPr="00AB7EFE">
              <w:rPr>
                <w:b/>
                <w:bCs/>
                <w:sz w:val="24"/>
                <w:lang w:val="vi-VN" w:eastAsia="zh-CN"/>
              </w:rPr>
              <w:t xml:space="preserve">Điểm </w:t>
            </w:r>
          </w:p>
        </w:tc>
        <w:tc>
          <w:tcPr>
            <w:tcW w:w="6982" w:type="dxa"/>
            <w:gridSpan w:val="2"/>
          </w:tcPr>
          <w:p w:rsidR="00031D20" w:rsidRPr="00142296" w:rsidRDefault="00031D20" w:rsidP="00142296">
            <w:pPr>
              <w:jc w:val="center"/>
              <w:rPr>
                <w:b/>
                <w:bCs/>
                <w:sz w:val="24"/>
                <w:lang w:val="vi-VN" w:eastAsia="zh-CN"/>
              </w:rPr>
            </w:pPr>
            <w:r w:rsidRPr="00AB7EFE">
              <w:rPr>
                <w:b/>
                <w:bCs/>
                <w:sz w:val="24"/>
                <w:lang w:val="vi-VN" w:eastAsia="zh-CN"/>
              </w:rPr>
              <w:t xml:space="preserve">Bảng phân </w:t>
            </w:r>
            <w:r w:rsidR="00BB2010" w:rsidRPr="00AB7EFE">
              <w:rPr>
                <w:b/>
                <w:bCs/>
                <w:sz w:val="24"/>
                <w:lang w:val="vi-VN" w:eastAsia="zh-CN"/>
              </w:rPr>
              <w:t>công</w:t>
            </w:r>
            <w:r w:rsidR="00142296">
              <w:rPr>
                <w:b/>
                <w:bCs/>
                <w:sz w:val="24"/>
                <w:lang w:val="vi-VN" w:eastAsia="zh-CN"/>
              </w:rPr>
              <w:t xml:space="preserve"> nhiệm vụ</w:t>
            </w:r>
          </w:p>
        </w:tc>
        <w:tc>
          <w:tcPr>
            <w:tcW w:w="1780" w:type="dxa"/>
          </w:tcPr>
          <w:p w:rsidR="00031D20" w:rsidRPr="00142296" w:rsidRDefault="00142296" w:rsidP="00142296">
            <w:pPr>
              <w:jc w:val="center"/>
              <w:rPr>
                <w:b/>
                <w:bCs/>
                <w:sz w:val="24"/>
                <w:lang w:eastAsia="zh-CN"/>
              </w:rPr>
            </w:pPr>
            <w:r>
              <w:rPr>
                <w:b/>
                <w:bCs/>
                <w:sz w:val="24"/>
                <w:lang w:val="vi-VN" w:eastAsia="zh-CN"/>
              </w:rPr>
              <w:t>Chữ ký của SV</w:t>
            </w:r>
          </w:p>
        </w:tc>
      </w:tr>
      <w:tr w:rsidR="00031D20" w:rsidRPr="006C166C"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Nguyễn Nhật Tùng (nhóm trưởng)</w:t>
            </w:r>
          </w:p>
        </w:tc>
        <w:tc>
          <w:tcPr>
            <w:tcW w:w="5670" w:type="dxa"/>
          </w:tcPr>
          <w:p w:rsidR="00031D20" w:rsidRPr="00853998" w:rsidRDefault="00142296" w:rsidP="00E0462B">
            <w:pPr>
              <w:jc w:val="center"/>
              <w:rPr>
                <w:bCs/>
                <w:sz w:val="24"/>
                <w:lang w:val="vi-VN" w:eastAsia="zh-CN"/>
              </w:rPr>
            </w:pPr>
            <w:r w:rsidRPr="00142296">
              <w:rPr>
                <w:bCs/>
                <w:sz w:val="24"/>
                <w:lang w:val="vi-VN" w:eastAsia="zh-CN"/>
              </w:rPr>
              <w:t xml:space="preserve">Viết báo cáo (tr. </w:t>
            </w:r>
            <w:r w:rsidR="00853998" w:rsidRPr="00853998">
              <w:rPr>
                <w:bCs/>
                <w:sz w:val="24"/>
                <w:lang w:val="vi-VN" w:eastAsia="zh-CN"/>
              </w:rPr>
              <w:t>1, 3</w:t>
            </w:r>
            <w:r w:rsidRPr="00142296">
              <w:rPr>
                <w:bCs/>
                <w:sz w:val="24"/>
                <w:lang w:val="vi-VN" w:eastAsia="zh-CN"/>
              </w:rPr>
              <w:t xml:space="preserve">), viết báo cáo kết quả thực nghiệm và kết luận (tr. </w:t>
            </w:r>
            <w:r w:rsidR="006C166C" w:rsidRPr="006C166C">
              <w:rPr>
                <w:bCs/>
                <w:sz w:val="24"/>
                <w:lang w:val="vi-VN" w:eastAsia="zh-CN"/>
              </w:rPr>
              <w:t>a</w:t>
            </w:r>
            <w:r w:rsidRPr="00853998">
              <w:rPr>
                <w:bCs/>
                <w:sz w:val="24"/>
                <w:lang w:val="vi-VN" w:eastAsia="zh-CN"/>
              </w:rPr>
              <w:t>-</w:t>
            </w:r>
            <w:r w:rsidR="006C166C" w:rsidRPr="006C166C">
              <w:rPr>
                <w:bCs/>
                <w:sz w:val="24"/>
                <w:lang w:val="vi-VN" w:eastAsia="zh-CN"/>
              </w:rPr>
              <w:t>b</w:t>
            </w:r>
            <w:r w:rsidRPr="00853998">
              <w:rPr>
                <w:bCs/>
                <w:sz w:val="24"/>
                <w:lang w:val="vi-VN" w:eastAsia="zh-CN"/>
              </w:rPr>
              <w:t>).</w:t>
            </w:r>
          </w:p>
        </w:tc>
        <w:tc>
          <w:tcPr>
            <w:tcW w:w="1780" w:type="dxa"/>
          </w:tcPr>
          <w:p w:rsidR="00031D20" w:rsidRPr="00AB7EFE" w:rsidRDefault="00031D20" w:rsidP="004D5305">
            <w:pPr>
              <w:jc w:val="center"/>
              <w:rPr>
                <w:bCs/>
                <w:sz w:val="24"/>
                <w:lang w:val="vi-VN" w:eastAsia="zh-CN"/>
              </w:rPr>
            </w:pPr>
          </w:p>
        </w:tc>
      </w:tr>
      <w:tr w:rsidR="00031D20" w:rsidRPr="006C166C"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Ninh Hải Hoàng</w:t>
            </w:r>
          </w:p>
        </w:tc>
        <w:tc>
          <w:tcPr>
            <w:tcW w:w="5670" w:type="dxa"/>
          </w:tcPr>
          <w:p w:rsidR="00031D20" w:rsidRPr="00AB7EFE" w:rsidRDefault="00853998" w:rsidP="004C7473">
            <w:pPr>
              <w:jc w:val="center"/>
              <w:rPr>
                <w:bCs/>
                <w:sz w:val="24"/>
                <w:lang w:val="vi-VN" w:eastAsia="zh-CN"/>
              </w:rPr>
            </w:pPr>
            <w:r>
              <w:rPr>
                <w:bCs/>
                <w:sz w:val="24"/>
                <w:lang w:val="vi-VN" w:eastAsia="zh-CN"/>
              </w:rPr>
              <w:t xml:space="preserve">Viết báo cáo (tr. </w:t>
            </w:r>
            <w:r w:rsidRPr="00853998">
              <w:rPr>
                <w:bCs/>
                <w:sz w:val="24"/>
                <w:lang w:val="vi-VN" w:eastAsia="zh-CN"/>
              </w:rPr>
              <w:t>1, 3</w:t>
            </w:r>
            <w:r w:rsidR="00142296" w:rsidRPr="00142296">
              <w:rPr>
                <w:bCs/>
                <w:sz w:val="24"/>
                <w:lang w:val="vi-VN" w:eastAsia="zh-CN"/>
              </w:rPr>
              <w:t>), đ</w:t>
            </w:r>
            <w:r w:rsidR="00031D20" w:rsidRPr="00AB7EFE">
              <w:rPr>
                <w:bCs/>
                <w:sz w:val="24"/>
                <w:lang w:val="vi-VN" w:eastAsia="zh-CN"/>
              </w:rPr>
              <w:t xml:space="preserve">ọc tài liệu, viết báo cáo về </w:t>
            </w:r>
            <w:r w:rsidR="00142296">
              <w:rPr>
                <w:bCs/>
                <w:sz w:val="24"/>
                <w:lang w:val="vi-VN" w:eastAsia="zh-CN"/>
              </w:rPr>
              <w:t>cơ sở lý thuyết</w:t>
            </w:r>
            <w:r w:rsidR="00142296" w:rsidRPr="00142296">
              <w:rPr>
                <w:bCs/>
                <w:sz w:val="24"/>
                <w:lang w:val="vi-VN" w:eastAsia="zh-CN"/>
              </w:rPr>
              <w:t xml:space="preserve">,mã cài đặt </w:t>
            </w:r>
            <w:r w:rsidR="00142296" w:rsidRPr="00AB7EFE">
              <w:rPr>
                <w:bCs/>
                <w:sz w:val="24"/>
                <w:lang w:val="vi-VN" w:eastAsia="zh-CN"/>
              </w:rPr>
              <w:t>thuật toán</w:t>
            </w:r>
            <w:r w:rsidR="00142296" w:rsidRPr="00142296">
              <w:rPr>
                <w:bCs/>
                <w:sz w:val="24"/>
                <w:lang w:val="vi-VN" w:eastAsia="zh-CN"/>
              </w:rPr>
              <w:t xml:space="preserve"> và tài liệu tham khảo </w:t>
            </w:r>
            <w:r w:rsidR="00A6187F" w:rsidRPr="00AB7EFE">
              <w:rPr>
                <w:bCs/>
                <w:sz w:val="24"/>
                <w:lang w:val="vi-VN" w:eastAsia="zh-CN"/>
              </w:rPr>
              <w:t xml:space="preserve">(tr. </w:t>
            </w:r>
            <w:r w:rsidR="006C166C" w:rsidRPr="006C166C">
              <w:rPr>
                <w:bCs/>
                <w:sz w:val="24"/>
                <w:lang w:val="vi-VN" w:eastAsia="zh-CN"/>
              </w:rPr>
              <w:t>x</w:t>
            </w:r>
            <w:r w:rsidRPr="004C7473">
              <w:rPr>
                <w:bCs/>
                <w:sz w:val="24"/>
                <w:lang w:val="vi-VN" w:eastAsia="zh-CN"/>
              </w:rPr>
              <w:t>-</w:t>
            </w:r>
            <w:r w:rsidR="006C166C" w:rsidRPr="006C166C">
              <w:rPr>
                <w:bCs/>
                <w:sz w:val="24"/>
                <w:lang w:val="vi-VN" w:eastAsia="zh-CN"/>
              </w:rPr>
              <w:t>y</w:t>
            </w:r>
            <w:r w:rsidR="00A6187F" w:rsidRPr="00AB7EFE">
              <w:rPr>
                <w:bCs/>
                <w:sz w:val="24"/>
                <w:lang w:val="vi-VN" w:eastAsia="zh-CN"/>
              </w:rPr>
              <w:t>)</w:t>
            </w:r>
          </w:p>
        </w:tc>
        <w:tc>
          <w:tcPr>
            <w:tcW w:w="1780" w:type="dxa"/>
          </w:tcPr>
          <w:p w:rsidR="00031D20" w:rsidRPr="00AB7EFE" w:rsidRDefault="00031D20" w:rsidP="004D5305">
            <w:pPr>
              <w:jc w:val="center"/>
              <w:rPr>
                <w:bCs/>
                <w:sz w:val="24"/>
                <w:lang w:val="vi-VN" w:eastAsia="zh-CN"/>
              </w:rPr>
            </w:pPr>
          </w:p>
        </w:tc>
      </w:tr>
    </w:tbl>
    <w:p w:rsidR="004D5305" w:rsidRPr="00142296" w:rsidRDefault="004D5305" w:rsidP="004D5305">
      <w:pPr>
        <w:jc w:val="center"/>
        <w:rPr>
          <w:bCs/>
          <w:szCs w:val="18"/>
          <w:lang w:val="vi-VN" w:eastAsia="zh-CN"/>
        </w:rPr>
      </w:pPr>
    </w:p>
    <w:p w:rsidR="00D66EC3" w:rsidRPr="00AB7EFE" w:rsidRDefault="00D66EC3" w:rsidP="00AB7EFE">
      <w:pPr>
        <w:pStyle w:val="Abstract"/>
        <w:rPr>
          <w:b w:val="0"/>
          <w:i w:val="0"/>
        </w:rPr>
      </w:pPr>
      <w:r w:rsidRPr="00AB7EFE">
        <w:rPr>
          <w:i w:val="0"/>
        </w:rPr>
        <w:t>Lời cam đoan</w:t>
      </w:r>
      <w:r w:rsidRPr="00AB7EFE">
        <w:rPr>
          <w:b w:val="0"/>
          <w:i w:val="0"/>
        </w:rPr>
        <w:t xml:space="preserve">: Chúng tôi, gồm các sinh viên có chữ ký ở trên, cam đoan rằng báo cáo này là do chúng tôi tự viết dựa trên các tài liệu tham khảo </w:t>
      </w:r>
      <w:r w:rsidR="001B2B6F">
        <w:rPr>
          <w:b w:val="0"/>
          <w:i w:val="0"/>
        </w:rPr>
        <w:t>liệt kê ở cuối báo cáo</w:t>
      </w:r>
      <w:r w:rsidRPr="00AB7EFE">
        <w:rPr>
          <w:b w:val="0"/>
          <w:i w:val="0"/>
        </w:rPr>
        <w:t xml:space="preserve">. Các số liệu thực nghiệm và mã nguồn chương trình nếu không chỉ dẫn nguồn tham khảo đều do chúng tôi tự làm. Nếu vi phạm thì chúng tôi xin chịu trách nhiệm và tuân theo xử lý của giáo viên hướng dẫn. </w:t>
      </w:r>
    </w:p>
    <w:p w:rsidR="00DB4EB3" w:rsidRPr="00691C33" w:rsidRDefault="007C48C4" w:rsidP="00694478">
      <w:pPr>
        <w:pStyle w:val="Abstract"/>
        <w:rPr>
          <w:b w:val="0"/>
          <w:i w:val="0"/>
        </w:rPr>
      </w:pPr>
      <w:r w:rsidRPr="00AB7EFE">
        <w:rPr>
          <w:i w:val="0"/>
        </w:rPr>
        <w:t>TÓM</w:t>
      </w:r>
      <w:r w:rsidR="00223B52" w:rsidRPr="00AB7EFE">
        <w:rPr>
          <w:i w:val="0"/>
        </w:rPr>
        <w:t xml:space="preserve"> TẮT</w:t>
      </w:r>
      <w:r w:rsidR="00DB4EB3" w:rsidRPr="00AB7EFE">
        <w:rPr>
          <w:b w:val="0"/>
          <w:i w:val="0"/>
        </w:rPr>
        <w:t xml:space="preserve">— </w:t>
      </w:r>
      <w:r w:rsidR="00D56F97" w:rsidRPr="00D56F97">
        <w:rPr>
          <w:b w:val="0"/>
          <w:i w:val="0"/>
        </w:rPr>
        <w:t>Việc tìm tần số cơ bản là công việc quan trọng trong việc nhận diện giọng nói, xác định ngữ điệu của người nói, là cơ sở để tái tạo lại âm thanh giống với tiếng nói tự nhiên của con người. Việc dùng hàm tự tương quan để tìm tần số cơ bản trên miền thời gian là cách đơn giản và phổ biến, thông dụng để tìm chu kỳ cơ bản của tín hiệu giọng nói, và cũng là cách được sử dụng trong thuật toán được trình bày sau đây. Cụ thể:</w:t>
      </w:r>
      <w:r w:rsidR="00D56F97" w:rsidRPr="00D56F97">
        <w:rPr>
          <w:rFonts w:eastAsia="SimSun"/>
          <w:b w:val="0"/>
          <w:i w:val="0"/>
          <w:sz w:val="20"/>
        </w:rPr>
        <w:t xml:space="preserve"> </w:t>
      </w:r>
      <w:r w:rsidR="00D56F97" w:rsidRPr="00D56F97">
        <w:rPr>
          <w:b w:val="0"/>
          <w:i w:val="0"/>
        </w:rPr>
        <w:t>Thuật toán này chia tín hiệu đầu vào thành các đoạn tiếng nói-khoảng lặng. Sau đó, với mọi đoạn khoảng lặng thì đều có tần số cơ bản (F</w:t>
      </w:r>
      <w:r w:rsidR="00D56F97" w:rsidRPr="00D56F97">
        <w:rPr>
          <w:b w:val="0"/>
          <w:i w:val="0"/>
          <w:vertAlign w:val="subscript"/>
        </w:rPr>
        <w:t>0</w:t>
      </w:r>
      <w:r w:rsidR="00D56F97" w:rsidRPr="00D56F97">
        <w:rPr>
          <w:b w:val="0"/>
          <w:i w:val="0"/>
        </w:rPr>
        <w:t xml:space="preserve">) là không xác định. Ngược lại, với mỗi đoạn tiếng nói, thuật toán thực hiện chia tín hiệu </w:t>
      </w:r>
      <w:r w:rsidR="00D56F97">
        <w:rPr>
          <w:b w:val="0"/>
          <w:i w:val="0"/>
        </w:rPr>
        <w:t>thành các khung</w:t>
      </w:r>
      <w:r w:rsidR="00D56F97" w:rsidRPr="00D56F97">
        <w:rPr>
          <w:b w:val="0"/>
          <w:i w:val="0"/>
        </w:rPr>
        <w:t>, sau đó tiến hành tính hàm tự tương quan cho khung tín hiệu, rồi tìm độ trễ của giá trị cực đại địa phương, sau đó là kiểm tra độ trễ có thỏa mãn các điều kiện đặc biệt của thuật toán hay không. Nếu thỏa mãn thì thuật toán tìm được F</w:t>
      </w:r>
      <w:r w:rsidR="00D56F97" w:rsidRPr="00D56F97">
        <w:rPr>
          <w:b w:val="0"/>
          <w:i w:val="0"/>
          <w:vertAlign w:val="subscript"/>
        </w:rPr>
        <w:t>0</w:t>
      </w:r>
      <w:r w:rsidR="00D56F97" w:rsidRPr="00D56F97">
        <w:rPr>
          <w:b w:val="0"/>
          <w:i w:val="0"/>
        </w:rPr>
        <w:t xml:space="preserve"> cho khung tín hiệu, nếu không thì khung tín hiệu có F</w:t>
      </w:r>
      <w:r w:rsidR="00D56F97" w:rsidRPr="00D56F97">
        <w:rPr>
          <w:b w:val="0"/>
          <w:i w:val="0"/>
          <w:vertAlign w:val="subscript"/>
        </w:rPr>
        <w:t>0</w:t>
      </w:r>
      <w:r w:rsidR="00D56F97" w:rsidRPr="00D56F97">
        <w:rPr>
          <w:b w:val="0"/>
          <w:i w:val="0"/>
        </w:rPr>
        <w:t xml:space="preserve"> không xác định.</w:t>
      </w:r>
      <w:r w:rsidR="00694478" w:rsidRPr="00694478">
        <w:rPr>
          <w:b w:val="0"/>
          <w:i w:val="0"/>
        </w:rPr>
        <w:t xml:space="preserve"> K</w:t>
      </w:r>
      <w:r w:rsidR="00694478">
        <w:rPr>
          <w:b w:val="0"/>
          <w:i w:val="0"/>
          <w:lang w:val="en-US"/>
        </w:rPr>
        <w:t>ết quả thử nghiệm: (cập nhật sau)</w:t>
      </w:r>
    </w:p>
    <w:p w:rsidR="006B6AA9" w:rsidRPr="00AB7EFE" w:rsidRDefault="00810C8E" w:rsidP="00AB7EFE">
      <w:pPr>
        <w:pStyle w:val="Abstract"/>
        <w:rPr>
          <w:b w:val="0"/>
          <w:i w:val="0"/>
        </w:rPr>
      </w:pPr>
      <w:r w:rsidRPr="00AB7EFE">
        <w:rPr>
          <w:i w:val="0"/>
        </w:rPr>
        <w:t>Từ khóa</w:t>
      </w:r>
      <w:r w:rsidR="00BA3818" w:rsidRPr="00AB7EFE">
        <w:rPr>
          <w:b w:val="0"/>
          <w:i w:val="0"/>
        </w:rPr>
        <w:t xml:space="preserve">— </w:t>
      </w:r>
      <w:r w:rsidR="00223B52" w:rsidRPr="00AB7EFE">
        <w:rPr>
          <w:b w:val="0"/>
          <w:i w:val="0"/>
        </w:rPr>
        <w:t xml:space="preserve"> </w:t>
      </w:r>
      <w:r w:rsidR="00142296" w:rsidRPr="00320A21">
        <w:rPr>
          <w:b w:val="0"/>
          <w:i w:val="0"/>
        </w:rPr>
        <w:t xml:space="preserve">xử lý tín hiệu số, </w:t>
      </w:r>
      <w:r w:rsidR="006C166C" w:rsidRPr="006C166C">
        <w:rPr>
          <w:b w:val="0"/>
          <w:bCs/>
          <w:i w:val="0"/>
        </w:rPr>
        <w:t>tự động đo tần số cơ bản, tự động tìm cao độ giọng nói, phân biệt tiếng nói-khoảng lặng, hàm tự tương quan, tín hiệu tiếng nói</w:t>
      </w:r>
      <w:r w:rsidR="00223B52" w:rsidRPr="00AB7EFE">
        <w:rPr>
          <w:b w:val="0"/>
          <w:i w:val="0"/>
        </w:rPr>
        <w:t>.</w:t>
      </w:r>
    </w:p>
    <w:p w:rsidR="00AB7EFE" w:rsidRPr="00AB7EFE" w:rsidRDefault="00AB7EFE" w:rsidP="00763C13">
      <w:pPr>
        <w:pStyle w:val="Abstract"/>
        <w:ind w:firstLine="0"/>
      </w:pPr>
    </w:p>
    <w:p w:rsidR="006B6AA9" w:rsidRPr="00320A21" w:rsidRDefault="006B6AA9">
      <w:pPr>
        <w:jc w:val="left"/>
        <w:rPr>
          <w:rFonts w:eastAsia="MS Mincho"/>
          <w:i/>
          <w:sz w:val="18"/>
          <w:szCs w:val="18"/>
          <w:lang w:val="vi-VN"/>
        </w:rPr>
      </w:pPr>
      <w:r w:rsidRPr="00320A21">
        <w:rPr>
          <w:rFonts w:eastAsia="MS Mincho"/>
          <w:szCs w:val="18"/>
          <w:lang w:val="vi-VN"/>
        </w:rPr>
        <w:br w:type="page"/>
      </w:r>
    </w:p>
    <w:sdt>
      <w:sdtPr>
        <w:rPr>
          <w:rFonts w:ascii="Times New Roman" w:eastAsia="Times New Roman" w:hAnsi="Times New Roman" w:cs="Times New Roman"/>
          <w:b w:val="0"/>
          <w:bCs w:val="0"/>
          <w:color w:val="auto"/>
          <w:sz w:val="20"/>
          <w:szCs w:val="24"/>
        </w:rPr>
        <w:id w:val="78339041"/>
        <w:docPartObj>
          <w:docPartGallery w:val="Table of Contents"/>
          <w:docPartUnique/>
        </w:docPartObj>
      </w:sdtPr>
      <w:sdtEndPr>
        <w:rPr>
          <w:rFonts w:eastAsia="SimSun"/>
          <w:noProof/>
        </w:rPr>
      </w:sdtEndPr>
      <w:sdtContent>
        <w:p w:rsidR="00D33F0A" w:rsidRPr="0090433A" w:rsidRDefault="0090433A" w:rsidP="0090433A">
          <w:pPr>
            <w:pStyle w:val="TOCHeading"/>
            <w:jc w:val="center"/>
            <w:rPr>
              <w:color w:val="auto"/>
              <w:lang w:val="vi-VN"/>
            </w:rPr>
          </w:pPr>
          <w:r w:rsidRPr="0090433A">
            <w:rPr>
              <w:color w:val="auto"/>
              <w:lang w:val="vi-VN"/>
            </w:rPr>
            <w:t>Mục lục</w:t>
          </w:r>
        </w:p>
        <w:p w:rsidR="002D4528" w:rsidRDefault="00D33F0A">
          <w:pPr>
            <w:pStyle w:val="TOC1"/>
            <w:tabs>
              <w:tab w:val="left" w:pos="400"/>
              <w:tab w:val="right" w:leader="dot" w:pos="9572"/>
            </w:tabs>
            <w:rPr>
              <w:rFonts w:eastAsiaTheme="minorEastAsia" w:cstheme="minorBidi"/>
              <w:b w:val="0"/>
              <w:bCs w:val="0"/>
              <w:i w:val="0"/>
              <w:iCs w:val="0"/>
              <w:noProof/>
              <w:sz w:val="22"/>
              <w:szCs w:val="22"/>
              <w:lang w:val="en-AU" w:eastAsia="zh-CN"/>
            </w:rPr>
          </w:pPr>
          <w:r>
            <w:rPr>
              <w:b w:val="0"/>
              <w:bCs w:val="0"/>
            </w:rPr>
            <w:fldChar w:fldCharType="begin"/>
          </w:r>
          <w:r>
            <w:instrText xml:space="preserve"> TOC \o "1-3" \h \z \u </w:instrText>
          </w:r>
          <w:r>
            <w:rPr>
              <w:b w:val="0"/>
              <w:bCs w:val="0"/>
            </w:rPr>
            <w:fldChar w:fldCharType="separate"/>
          </w:r>
          <w:hyperlink w:anchor="_Toc55335758" w:history="1">
            <w:r w:rsidR="002D4528" w:rsidRPr="00AB6EF4">
              <w:rPr>
                <w:rStyle w:val="Hyperlink"/>
                <w:rFonts w:ascii="Times New Roman Bold" w:hAnsi="Times New Roman Bold"/>
                <w:noProof/>
              </w:rPr>
              <w:t>I.</w:t>
            </w:r>
            <w:r w:rsidR="002D4528">
              <w:rPr>
                <w:rFonts w:eastAsiaTheme="minorEastAsia" w:cstheme="minorBidi"/>
                <w:b w:val="0"/>
                <w:bCs w:val="0"/>
                <w:i w:val="0"/>
                <w:iCs w:val="0"/>
                <w:noProof/>
                <w:sz w:val="22"/>
                <w:szCs w:val="22"/>
                <w:lang w:val="en-AU" w:eastAsia="zh-CN"/>
              </w:rPr>
              <w:tab/>
            </w:r>
            <w:r w:rsidR="002D4528" w:rsidRPr="00AB6EF4">
              <w:rPr>
                <w:rStyle w:val="Hyperlink"/>
                <w:noProof/>
              </w:rPr>
              <w:t>ĐẶT</w:t>
            </w:r>
            <w:r w:rsidR="002D4528" w:rsidRPr="00AB6EF4">
              <w:rPr>
                <w:rStyle w:val="Hyperlink"/>
                <w:noProof/>
                <w:lang w:val="vi-VN"/>
              </w:rPr>
              <w:t xml:space="preserve"> VẤN ĐỀ</w:t>
            </w:r>
            <w:r w:rsidR="002D4528">
              <w:rPr>
                <w:noProof/>
                <w:webHidden/>
              </w:rPr>
              <w:tab/>
            </w:r>
            <w:r w:rsidR="002D4528">
              <w:rPr>
                <w:noProof/>
                <w:webHidden/>
              </w:rPr>
              <w:fldChar w:fldCharType="begin"/>
            </w:r>
            <w:r w:rsidR="002D4528">
              <w:rPr>
                <w:noProof/>
                <w:webHidden/>
              </w:rPr>
              <w:instrText xml:space="preserve"> PAGEREF _Toc55335758 \h </w:instrText>
            </w:r>
            <w:r w:rsidR="002D4528">
              <w:rPr>
                <w:noProof/>
                <w:webHidden/>
              </w:rPr>
            </w:r>
            <w:r w:rsidR="002D4528">
              <w:rPr>
                <w:noProof/>
                <w:webHidden/>
              </w:rPr>
              <w:fldChar w:fldCharType="separate"/>
            </w:r>
            <w:r w:rsidR="006C166C">
              <w:rPr>
                <w:noProof/>
                <w:webHidden/>
              </w:rPr>
              <w:t>3</w:t>
            </w:r>
            <w:r w:rsidR="002D4528">
              <w:rPr>
                <w:noProof/>
                <w:webHidden/>
              </w:rPr>
              <w:fldChar w:fldCharType="end"/>
            </w:r>
          </w:hyperlink>
        </w:p>
        <w:p w:rsidR="002D4528" w:rsidRDefault="006C166C">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59" w:history="1">
            <w:r w:rsidR="002D4528" w:rsidRPr="00AB6EF4">
              <w:rPr>
                <w:rStyle w:val="Hyperlink"/>
                <w:rFonts w:ascii="Times New Roman Bold" w:hAnsi="Times New Roman Bold"/>
                <w:noProof/>
              </w:rPr>
              <w:t>II.</w:t>
            </w:r>
            <w:r w:rsidR="002D4528">
              <w:rPr>
                <w:rFonts w:eastAsiaTheme="minorEastAsia" w:cstheme="minorBidi"/>
                <w:b w:val="0"/>
                <w:bCs w:val="0"/>
                <w:i w:val="0"/>
                <w:iCs w:val="0"/>
                <w:noProof/>
                <w:sz w:val="22"/>
                <w:szCs w:val="22"/>
                <w:lang w:val="en-AU" w:eastAsia="zh-CN"/>
              </w:rPr>
              <w:tab/>
            </w:r>
            <w:r w:rsidR="002D4528" w:rsidRPr="00AB6EF4">
              <w:rPr>
                <w:rStyle w:val="Hyperlink"/>
                <w:noProof/>
                <w:lang w:val="vi-VN"/>
              </w:rPr>
              <w:t>CƠ SỞ LÝ THUYẾT VÀ CÁC THUẬT TOÁN</w:t>
            </w:r>
            <w:r w:rsidR="002D4528">
              <w:rPr>
                <w:noProof/>
                <w:webHidden/>
              </w:rPr>
              <w:tab/>
            </w:r>
            <w:r w:rsidR="002D4528">
              <w:rPr>
                <w:noProof/>
                <w:webHidden/>
              </w:rPr>
              <w:fldChar w:fldCharType="begin"/>
            </w:r>
            <w:r w:rsidR="002D4528">
              <w:rPr>
                <w:noProof/>
                <w:webHidden/>
              </w:rPr>
              <w:instrText xml:space="preserve"> PAGEREF _Toc55335759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60" w:history="1">
            <w:r w:rsidR="002D4528" w:rsidRPr="00AB6EF4">
              <w:rPr>
                <w:rStyle w:val="Hyperlink"/>
                <w:rFonts w:ascii="Times New Roman Bold Italic" w:hAnsi="Times New Roman Bold Italic"/>
                <w:iCs/>
                <w:noProof/>
              </w:rPr>
              <w:t>A.</w:t>
            </w:r>
            <w:r w:rsidR="002D4528">
              <w:rPr>
                <w:rFonts w:eastAsiaTheme="minorEastAsia" w:cstheme="minorBidi"/>
                <w:b w:val="0"/>
                <w:bCs w:val="0"/>
                <w:noProof/>
                <w:lang w:val="en-AU" w:eastAsia="zh-CN"/>
              </w:rPr>
              <w:tab/>
            </w:r>
            <w:r w:rsidR="002D4528" w:rsidRPr="00AB6EF4">
              <w:rPr>
                <w:rStyle w:val="Hyperlink"/>
                <w:noProof/>
              </w:rPr>
              <w:t>Sơ đồ khối thuật toán</w:t>
            </w:r>
            <w:r w:rsidR="002D4528">
              <w:rPr>
                <w:noProof/>
                <w:webHidden/>
              </w:rPr>
              <w:tab/>
            </w:r>
            <w:r w:rsidR="002D4528">
              <w:rPr>
                <w:noProof/>
                <w:webHidden/>
              </w:rPr>
              <w:fldChar w:fldCharType="begin"/>
            </w:r>
            <w:r w:rsidR="002D4528">
              <w:rPr>
                <w:noProof/>
                <w:webHidden/>
              </w:rPr>
              <w:instrText xml:space="preserve"> PAGEREF _Toc55335760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61" w:history="1">
            <w:r w:rsidR="002D4528" w:rsidRPr="00AB6EF4">
              <w:rPr>
                <w:rStyle w:val="Hyperlink"/>
                <w:rFonts w:ascii="Times New Roman Bold Italic" w:hAnsi="Times New Roman Bold Italic"/>
                <w:iCs/>
                <w:noProof/>
                <w:lang w:val="vi-VN"/>
              </w:rPr>
              <w:t>B.</w:t>
            </w:r>
            <w:r w:rsidR="002D4528">
              <w:rPr>
                <w:rFonts w:eastAsiaTheme="minorEastAsia" w:cstheme="minorBidi"/>
                <w:b w:val="0"/>
                <w:bCs w:val="0"/>
                <w:noProof/>
                <w:lang w:val="en-AU" w:eastAsia="zh-CN"/>
              </w:rPr>
              <w:tab/>
            </w:r>
            <w:r w:rsidR="002D4528" w:rsidRPr="00AB6EF4">
              <w:rPr>
                <w:rStyle w:val="Hyperlink"/>
                <w:noProof/>
                <w:lang w:val="vi-VN"/>
              </w:rPr>
              <w:t>Thuật toán tính năng lượng ngắn hạn</w:t>
            </w:r>
            <w:r w:rsidR="002D4528">
              <w:rPr>
                <w:noProof/>
                <w:webHidden/>
              </w:rPr>
              <w:tab/>
            </w:r>
            <w:r w:rsidR="002D4528">
              <w:rPr>
                <w:noProof/>
                <w:webHidden/>
              </w:rPr>
              <w:fldChar w:fldCharType="begin"/>
            </w:r>
            <w:r w:rsidR="002D4528">
              <w:rPr>
                <w:noProof/>
                <w:webHidden/>
              </w:rPr>
              <w:instrText xml:space="preserve"> PAGEREF _Toc55335761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62" w:history="1">
            <w:r w:rsidR="002D4528" w:rsidRPr="00AB6EF4">
              <w:rPr>
                <w:rStyle w:val="Hyperlink"/>
                <w:rFonts w:ascii="Times New Roman Bold Italic" w:hAnsi="Times New Roman Bold Italic"/>
                <w:iCs/>
                <w:noProof/>
              </w:rPr>
              <w:t>C.</w:t>
            </w:r>
            <w:r w:rsidR="002D4528">
              <w:rPr>
                <w:rFonts w:eastAsiaTheme="minorEastAsia" w:cstheme="minorBidi"/>
                <w:b w:val="0"/>
                <w:bCs w:val="0"/>
                <w:noProof/>
                <w:lang w:val="en-AU" w:eastAsia="zh-CN"/>
              </w:rPr>
              <w:tab/>
            </w:r>
            <w:r w:rsidR="002D4528" w:rsidRPr="00AB6EF4">
              <w:rPr>
                <w:rStyle w:val="Hyperlink"/>
                <w:noProof/>
              </w:rPr>
              <w:t>Thuật toán chuẩn hóa</w:t>
            </w:r>
            <w:r w:rsidR="002D4528">
              <w:rPr>
                <w:noProof/>
                <w:webHidden/>
              </w:rPr>
              <w:tab/>
            </w:r>
            <w:r w:rsidR="002D4528">
              <w:rPr>
                <w:noProof/>
                <w:webHidden/>
              </w:rPr>
              <w:fldChar w:fldCharType="begin"/>
            </w:r>
            <w:r w:rsidR="002D4528">
              <w:rPr>
                <w:noProof/>
                <w:webHidden/>
              </w:rPr>
              <w:instrText xml:space="preserve"> PAGEREF _Toc55335762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3"/>
            <w:tabs>
              <w:tab w:val="left" w:pos="800"/>
              <w:tab w:val="right" w:leader="dot" w:pos="9572"/>
            </w:tabs>
            <w:rPr>
              <w:rFonts w:eastAsiaTheme="minorEastAsia" w:cstheme="minorBidi"/>
              <w:noProof/>
              <w:sz w:val="22"/>
              <w:szCs w:val="22"/>
              <w:lang w:val="en-AU" w:eastAsia="zh-CN"/>
            </w:rPr>
          </w:pPr>
          <w:hyperlink w:anchor="_Toc55335763" w:history="1">
            <w:r w:rsidR="002D4528" w:rsidRPr="00AB6EF4">
              <w:rPr>
                <w:rStyle w:val="Hyperlink"/>
                <w:i/>
                <w:iCs/>
                <w:noProof/>
              </w:rPr>
              <w:t>1.</w:t>
            </w:r>
            <w:r w:rsidR="002D4528">
              <w:rPr>
                <w:rFonts w:eastAsiaTheme="minorEastAsia" w:cstheme="minorBidi"/>
                <w:noProof/>
                <w:sz w:val="22"/>
                <w:szCs w:val="22"/>
                <w:lang w:val="en-AU" w:eastAsia="zh-CN"/>
              </w:rPr>
              <w:tab/>
            </w:r>
            <w:r w:rsidR="002D4528" w:rsidRPr="00AB6EF4">
              <w:rPr>
                <w:rStyle w:val="Hyperlink"/>
                <w:noProof/>
              </w:rPr>
              <w:t>Chuẩn hóa sử dụng phân phối chuẩn tắc</w:t>
            </w:r>
            <w:r w:rsidR="002D4528">
              <w:rPr>
                <w:noProof/>
                <w:webHidden/>
              </w:rPr>
              <w:tab/>
            </w:r>
            <w:r w:rsidR="002D4528">
              <w:rPr>
                <w:noProof/>
                <w:webHidden/>
              </w:rPr>
              <w:fldChar w:fldCharType="begin"/>
            </w:r>
            <w:r w:rsidR="002D4528">
              <w:rPr>
                <w:noProof/>
                <w:webHidden/>
              </w:rPr>
              <w:instrText xml:space="preserve"> PAGEREF _Toc55335763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3"/>
            <w:tabs>
              <w:tab w:val="left" w:pos="800"/>
              <w:tab w:val="right" w:leader="dot" w:pos="9572"/>
            </w:tabs>
            <w:rPr>
              <w:rFonts w:eastAsiaTheme="minorEastAsia" w:cstheme="minorBidi"/>
              <w:noProof/>
              <w:sz w:val="22"/>
              <w:szCs w:val="22"/>
              <w:lang w:val="en-AU" w:eastAsia="zh-CN"/>
            </w:rPr>
          </w:pPr>
          <w:hyperlink w:anchor="_Toc55335764" w:history="1">
            <w:r w:rsidR="002D4528" w:rsidRPr="00AB6EF4">
              <w:rPr>
                <w:rStyle w:val="Hyperlink"/>
                <w:i/>
                <w:iCs/>
                <w:noProof/>
              </w:rPr>
              <w:t>2.</w:t>
            </w:r>
            <w:r w:rsidR="002D4528">
              <w:rPr>
                <w:rFonts w:eastAsiaTheme="minorEastAsia" w:cstheme="minorBidi"/>
                <w:noProof/>
                <w:sz w:val="22"/>
                <w:szCs w:val="22"/>
                <w:lang w:val="en-AU" w:eastAsia="zh-CN"/>
              </w:rPr>
              <w:tab/>
            </w:r>
            <w:r w:rsidR="002D4528" w:rsidRPr="00AB6EF4">
              <w:rPr>
                <w:rStyle w:val="Hyperlink"/>
                <w:noProof/>
              </w:rPr>
              <w:t>Chuẩn hóa về thang giá trị [0;1]</w:t>
            </w:r>
            <w:r w:rsidR="002D4528">
              <w:rPr>
                <w:noProof/>
                <w:webHidden/>
              </w:rPr>
              <w:tab/>
            </w:r>
            <w:r w:rsidR="002D4528">
              <w:rPr>
                <w:noProof/>
                <w:webHidden/>
              </w:rPr>
              <w:fldChar w:fldCharType="begin"/>
            </w:r>
            <w:r w:rsidR="002D4528">
              <w:rPr>
                <w:noProof/>
                <w:webHidden/>
              </w:rPr>
              <w:instrText xml:space="preserve"> PAGEREF _Toc55335764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65" w:history="1">
            <w:r w:rsidR="002D4528" w:rsidRPr="00AB6EF4">
              <w:rPr>
                <w:rStyle w:val="Hyperlink"/>
                <w:rFonts w:ascii="Times New Roman Bold Italic" w:hAnsi="Times New Roman Bold Italic"/>
                <w:iCs/>
                <w:noProof/>
              </w:rPr>
              <w:t>D.</w:t>
            </w:r>
            <w:r w:rsidR="002D4528">
              <w:rPr>
                <w:rFonts w:eastAsiaTheme="minorEastAsia" w:cstheme="minorBidi"/>
                <w:b w:val="0"/>
                <w:bCs w:val="0"/>
                <w:noProof/>
                <w:lang w:val="en-AU" w:eastAsia="zh-CN"/>
              </w:rPr>
              <w:tab/>
            </w:r>
            <w:r w:rsidR="002D4528" w:rsidRPr="00AB6EF4">
              <w:rPr>
                <w:rStyle w:val="Hyperlink"/>
                <w:noProof/>
              </w:rPr>
              <w:t>Thuật toán tìm giá trị biên</w:t>
            </w:r>
            <w:r w:rsidR="002D4528">
              <w:rPr>
                <w:noProof/>
                <w:webHidden/>
              </w:rPr>
              <w:tab/>
            </w:r>
            <w:r w:rsidR="002D4528">
              <w:rPr>
                <w:noProof/>
                <w:webHidden/>
              </w:rPr>
              <w:fldChar w:fldCharType="begin"/>
            </w:r>
            <w:r w:rsidR="002D4528">
              <w:rPr>
                <w:noProof/>
                <w:webHidden/>
              </w:rPr>
              <w:instrText xml:space="preserve"> PAGEREF _Toc55335765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66" w:history="1">
            <w:r w:rsidR="002D4528" w:rsidRPr="00AB6EF4">
              <w:rPr>
                <w:rStyle w:val="Hyperlink"/>
                <w:rFonts w:ascii="Times New Roman Bold Italic" w:hAnsi="Times New Roman Bold Italic"/>
                <w:iCs/>
                <w:noProof/>
              </w:rPr>
              <w:t>E.</w:t>
            </w:r>
            <w:r w:rsidR="002D4528">
              <w:rPr>
                <w:rFonts w:eastAsiaTheme="minorEastAsia" w:cstheme="minorBidi"/>
                <w:b w:val="0"/>
                <w:bCs w:val="0"/>
                <w:noProof/>
                <w:lang w:val="en-AU" w:eastAsia="zh-CN"/>
              </w:rPr>
              <w:tab/>
            </w:r>
            <w:r w:rsidR="002D4528" w:rsidRPr="00AB6EF4">
              <w:rPr>
                <w:rStyle w:val="Hyperlink"/>
                <w:noProof/>
              </w:rPr>
              <w:t>Lỗi biên ảo</w:t>
            </w:r>
            <w:r w:rsidR="002D4528">
              <w:rPr>
                <w:noProof/>
                <w:webHidden/>
              </w:rPr>
              <w:tab/>
            </w:r>
            <w:r w:rsidR="002D4528">
              <w:rPr>
                <w:noProof/>
                <w:webHidden/>
              </w:rPr>
              <w:fldChar w:fldCharType="begin"/>
            </w:r>
            <w:r w:rsidR="002D4528">
              <w:rPr>
                <w:noProof/>
                <w:webHidden/>
              </w:rPr>
              <w:instrText xml:space="preserve"> PAGEREF _Toc55335766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3"/>
            <w:tabs>
              <w:tab w:val="left" w:pos="800"/>
              <w:tab w:val="right" w:leader="dot" w:pos="9572"/>
            </w:tabs>
            <w:rPr>
              <w:rFonts w:eastAsiaTheme="minorEastAsia" w:cstheme="minorBidi"/>
              <w:noProof/>
              <w:sz w:val="22"/>
              <w:szCs w:val="22"/>
              <w:lang w:val="en-AU" w:eastAsia="zh-CN"/>
            </w:rPr>
          </w:pPr>
          <w:hyperlink w:anchor="_Toc55335767" w:history="1">
            <w:r w:rsidR="002D4528" w:rsidRPr="00AB6EF4">
              <w:rPr>
                <w:rStyle w:val="Hyperlink"/>
                <w:i/>
                <w:iCs/>
                <w:noProof/>
              </w:rPr>
              <w:t>1.</w:t>
            </w:r>
            <w:r w:rsidR="002D4528">
              <w:rPr>
                <w:rFonts w:eastAsiaTheme="minorEastAsia" w:cstheme="minorBidi"/>
                <w:noProof/>
                <w:sz w:val="22"/>
                <w:szCs w:val="22"/>
                <w:lang w:val="en-AU" w:eastAsia="zh-CN"/>
              </w:rPr>
              <w:tab/>
            </w:r>
            <w:r w:rsidR="002D4528" w:rsidRPr="00AB6EF4">
              <w:rPr>
                <w:rStyle w:val="Hyperlink"/>
                <w:noProof/>
              </w:rPr>
              <w:t>Vấn đề</w:t>
            </w:r>
            <w:r w:rsidR="002D4528">
              <w:rPr>
                <w:noProof/>
                <w:webHidden/>
              </w:rPr>
              <w:tab/>
            </w:r>
            <w:r w:rsidR="002D4528">
              <w:rPr>
                <w:noProof/>
                <w:webHidden/>
              </w:rPr>
              <w:fldChar w:fldCharType="begin"/>
            </w:r>
            <w:r w:rsidR="002D4528">
              <w:rPr>
                <w:noProof/>
                <w:webHidden/>
              </w:rPr>
              <w:instrText xml:space="preserve"> PAGEREF _Toc55335767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3"/>
            <w:tabs>
              <w:tab w:val="left" w:pos="800"/>
              <w:tab w:val="right" w:leader="dot" w:pos="9572"/>
            </w:tabs>
            <w:rPr>
              <w:rFonts w:eastAsiaTheme="minorEastAsia" w:cstheme="minorBidi"/>
              <w:noProof/>
              <w:sz w:val="22"/>
              <w:szCs w:val="22"/>
              <w:lang w:val="en-AU" w:eastAsia="zh-CN"/>
            </w:rPr>
          </w:pPr>
          <w:hyperlink w:anchor="_Toc55335768" w:history="1">
            <w:r w:rsidR="002D4528" w:rsidRPr="00AB6EF4">
              <w:rPr>
                <w:rStyle w:val="Hyperlink"/>
                <w:i/>
                <w:iCs/>
                <w:noProof/>
                <w:lang w:val="vi-VN"/>
              </w:rPr>
              <w:t>2.</w:t>
            </w:r>
            <w:r w:rsidR="002D4528">
              <w:rPr>
                <w:rFonts w:eastAsiaTheme="minorEastAsia" w:cstheme="minorBidi"/>
                <w:noProof/>
                <w:sz w:val="22"/>
                <w:szCs w:val="22"/>
                <w:lang w:val="en-AU" w:eastAsia="zh-CN"/>
              </w:rPr>
              <w:tab/>
            </w:r>
            <w:r w:rsidR="002D4528" w:rsidRPr="00AB6EF4">
              <w:rPr>
                <w:rStyle w:val="Hyperlink"/>
                <w:noProof/>
                <w:lang w:val="vi-VN"/>
              </w:rPr>
              <w:t>Giải pháp đề xuất và kết quả</w:t>
            </w:r>
            <w:r w:rsidR="002D4528">
              <w:rPr>
                <w:noProof/>
                <w:webHidden/>
              </w:rPr>
              <w:tab/>
            </w:r>
            <w:r w:rsidR="002D4528">
              <w:rPr>
                <w:noProof/>
                <w:webHidden/>
              </w:rPr>
              <w:fldChar w:fldCharType="begin"/>
            </w:r>
            <w:r w:rsidR="002D4528">
              <w:rPr>
                <w:noProof/>
                <w:webHidden/>
              </w:rPr>
              <w:instrText xml:space="preserve"> PAGEREF _Toc55335768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69" w:history="1">
            <w:r w:rsidR="002D4528" w:rsidRPr="00AB6EF4">
              <w:rPr>
                <w:rStyle w:val="Hyperlink"/>
                <w:rFonts w:ascii="Times New Roman Bold" w:hAnsi="Times New Roman Bold"/>
                <w:noProof/>
                <w:lang w:val="vi-VN"/>
              </w:rPr>
              <w:t>III.</w:t>
            </w:r>
            <w:r w:rsidR="002D4528">
              <w:rPr>
                <w:rFonts w:eastAsiaTheme="minorEastAsia" w:cstheme="minorBidi"/>
                <w:b w:val="0"/>
                <w:bCs w:val="0"/>
                <w:i w:val="0"/>
                <w:iCs w:val="0"/>
                <w:noProof/>
                <w:sz w:val="22"/>
                <w:szCs w:val="22"/>
                <w:lang w:val="en-AU" w:eastAsia="zh-CN"/>
              </w:rPr>
              <w:tab/>
            </w:r>
            <w:r w:rsidR="002D4528" w:rsidRPr="00AB6EF4">
              <w:rPr>
                <w:rStyle w:val="Hyperlink"/>
                <w:noProof/>
                <w:lang w:val="vi-VN"/>
              </w:rPr>
              <w:t>MÃ CHƯƠNG TRÌNH CÀI ĐẶT CÁC THUẬT TOÁN</w:t>
            </w:r>
            <w:r w:rsidR="002D4528">
              <w:rPr>
                <w:noProof/>
                <w:webHidden/>
              </w:rPr>
              <w:tab/>
            </w:r>
            <w:r w:rsidR="002D4528">
              <w:rPr>
                <w:noProof/>
                <w:webHidden/>
              </w:rPr>
              <w:fldChar w:fldCharType="begin"/>
            </w:r>
            <w:r w:rsidR="002D4528">
              <w:rPr>
                <w:noProof/>
                <w:webHidden/>
              </w:rPr>
              <w:instrText xml:space="preserve"> PAGEREF _Toc55335769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0" w:history="1">
            <w:r w:rsidR="002D4528" w:rsidRPr="00AB6EF4">
              <w:rPr>
                <w:rStyle w:val="Hyperlink"/>
                <w:rFonts w:ascii="Times New Roman Bold Italic" w:hAnsi="Times New Roman Bold Italic"/>
                <w:iCs/>
                <w:noProof/>
                <w:lang w:val="vi-VN"/>
              </w:rPr>
              <w:t>A.</w:t>
            </w:r>
            <w:r w:rsidR="002D4528">
              <w:rPr>
                <w:rFonts w:eastAsiaTheme="minorEastAsia" w:cstheme="minorBidi"/>
                <w:b w:val="0"/>
                <w:bCs w:val="0"/>
                <w:noProof/>
                <w:lang w:val="en-AU" w:eastAsia="zh-CN"/>
              </w:rPr>
              <w:tab/>
            </w:r>
            <w:r w:rsidR="002D4528" w:rsidRPr="00AB6EF4">
              <w:rPr>
                <w:rStyle w:val="Hyperlink"/>
                <w:noProof/>
                <w:lang w:val="vi-VN"/>
              </w:rPr>
              <w:t>Hàm tính năng lượng mỗi frame:</w:t>
            </w:r>
            <w:r w:rsidR="002D4528">
              <w:rPr>
                <w:noProof/>
                <w:webHidden/>
              </w:rPr>
              <w:tab/>
            </w:r>
            <w:r w:rsidR="002D4528">
              <w:rPr>
                <w:noProof/>
                <w:webHidden/>
              </w:rPr>
              <w:fldChar w:fldCharType="begin"/>
            </w:r>
            <w:r w:rsidR="002D4528">
              <w:rPr>
                <w:noProof/>
                <w:webHidden/>
              </w:rPr>
              <w:instrText xml:space="preserve"> PAGEREF _Toc55335770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1" w:history="1">
            <w:r w:rsidR="002D4528" w:rsidRPr="00AB6EF4">
              <w:rPr>
                <w:rStyle w:val="Hyperlink"/>
                <w:rFonts w:ascii="Times New Roman Bold Italic" w:hAnsi="Times New Roman Bold Italic"/>
                <w:iCs/>
                <w:noProof/>
              </w:rPr>
              <w:t>B.</w:t>
            </w:r>
            <w:r w:rsidR="002D4528">
              <w:rPr>
                <w:rFonts w:eastAsiaTheme="minorEastAsia" w:cstheme="minorBidi"/>
                <w:b w:val="0"/>
                <w:bCs w:val="0"/>
                <w:noProof/>
                <w:lang w:val="en-AU" w:eastAsia="zh-CN"/>
              </w:rPr>
              <w:tab/>
            </w:r>
            <w:r w:rsidR="002D4528" w:rsidRPr="00AB6EF4">
              <w:rPr>
                <w:rStyle w:val="Hyperlink"/>
                <w:noProof/>
              </w:rPr>
              <w:t>Hàm chuẩn hoá tín hiệu X sử dụng phân phối chuẩn tắc:</w:t>
            </w:r>
            <w:r w:rsidR="002D4528">
              <w:rPr>
                <w:noProof/>
                <w:webHidden/>
              </w:rPr>
              <w:tab/>
            </w:r>
            <w:r w:rsidR="002D4528">
              <w:rPr>
                <w:noProof/>
                <w:webHidden/>
              </w:rPr>
              <w:fldChar w:fldCharType="begin"/>
            </w:r>
            <w:r w:rsidR="002D4528">
              <w:rPr>
                <w:noProof/>
                <w:webHidden/>
              </w:rPr>
              <w:instrText xml:space="preserve"> PAGEREF _Toc55335771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2" w:history="1">
            <w:r w:rsidR="002D4528" w:rsidRPr="00AB6EF4">
              <w:rPr>
                <w:rStyle w:val="Hyperlink"/>
                <w:rFonts w:ascii="Times New Roman Bold Italic" w:hAnsi="Times New Roman Bold Italic"/>
                <w:iCs/>
                <w:noProof/>
              </w:rPr>
              <w:t>C.</w:t>
            </w:r>
            <w:r w:rsidR="002D4528">
              <w:rPr>
                <w:rFonts w:eastAsiaTheme="minorEastAsia" w:cstheme="minorBidi"/>
                <w:b w:val="0"/>
                <w:bCs w:val="0"/>
                <w:noProof/>
                <w:lang w:val="en-AU" w:eastAsia="zh-CN"/>
              </w:rPr>
              <w:tab/>
            </w:r>
            <w:r w:rsidR="002D4528" w:rsidRPr="00AB6EF4">
              <w:rPr>
                <w:rStyle w:val="Hyperlink"/>
                <w:noProof/>
              </w:rPr>
              <w:t>Hàm chuẩn hoá tín hiệu X về dạng [0;1]:</w:t>
            </w:r>
            <w:r w:rsidR="002D4528">
              <w:rPr>
                <w:noProof/>
                <w:webHidden/>
              </w:rPr>
              <w:tab/>
            </w:r>
            <w:r w:rsidR="002D4528">
              <w:rPr>
                <w:noProof/>
                <w:webHidden/>
              </w:rPr>
              <w:fldChar w:fldCharType="begin"/>
            </w:r>
            <w:r w:rsidR="002D4528">
              <w:rPr>
                <w:noProof/>
                <w:webHidden/>
              </w:rPr>
              <w:instrText xml:space="preserve"> PAGEREF _Toc55335772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3" w:history="1">
            <w:r w:rsidR="002D4528" w:rsidRPr="00AB6EF4">
              <w:rPr>
                <w:rStyle w:val="Hyperlink"/>
                <w:rFonts w:ascii="Times New Roman Bold Italic" w:hAnsi="Times New Roman Bold Italic"/>
                <w:iCs/>
                <w:noProof/>
              </w:rPr>
              <w:t>D.</w:t>
            </w:r>
            <w:r w:rsidR="002D4528">
              <w:rPr>
                <w:rFonts w:eastAsiaTheme="minorEastAsia" w:cstheme="minorBidi"/>
                <w:b w:val="0"/>
                <w:bCs w:val="0"/>
                <w:noProof/>
                <w:lang w:val="en-AU" w:eastAsia="zh-CN"/>
              </w:rPr>
              <w:tab/>
            </w:r>
            <w:r w:rsidR="002D4528" w:rsidRPr="00AB6EF4">
              <w:rPr>
                <w:rStyle w:val="Hyperlink"/>
                <w:noProof/>
              </w:rPr>
              <w:t xml:space="preserve">Hàm tính </w:t>
            </w:r>
            <w:r w:rsidR="002D4528" w:rsidRPr="00AB6EF4">
              <w:rPr>
                <w:rStyle w:val="Hyperlink"/>
                <w:noProof/>
                <w:lang w:val="vi-VN"/>
              </w:rPr>
              <w:t xml:space="preserve">các giá trị </w:t>
            </w:r>
            <w:r w:rsidR="002D4528" w:rsidRPr="00AB6EF4">
              <w:rPr>
                <w:rStyle w:val="Hyperlink"/>
                <w:noProof/>
              </w:rPr>
              <w:t>biên:</w:t>
            </w:r>
            <w:r w:rsidR="002D4528">
              <w:rPr>
                <w:noProof/>
                <w:webHidden/>
              </w:rPr>
              <w:tab/>
            </w:r>
            <w:r w:rsidR="002D4528">
              <w:rPr>
                <w:noProof/>
                <w:webHidden/>
              </w:rPr>
              <w:fldChar w:fldCharType="begin"/>
            </w:r>
            <w:r w:rsidR="002D4528">
              <w:rPr>
                <w:noProof/>
                <w:webHidden/>
              </w:rPr>
              <w:instrText xml:space="preserve"> PAGEREF _Toc55335773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4" w:history="1">
            <w:r w:rsidR="002D4528" w:rsidRPr="00AB6EF4">
              <w:rPr>
                <w:rStyle w:val="Hyperlink"/>
                <w:rFonts w:ascii="Times New Roman Bold Italic" w:hAnsi="Times New Roman Bold Italic"/>
                <w:iCs/>
                <w:noProof/>
              </w:rPr>
              <w:t>E.</w:t>
            </w:r>
            <w:r w:rsidR="002D4528">
              <w:rPr>
                <w:rFonts w:eastAsiaTheme="minorEastAsia" w:cstheme="minorBidi"/>
                <w:b w:val="0"/>
                <w:bCs w:val="0"/>
                <w:noProof/>
                <w:lang w:val="en-AU" w:eastAsia="zh-CN"/>
              </w:rPr>
              <w:tab/>
            </w:r>
            <w:r w:rsidR="002D4528" w:rsidRPr="00AB6EF4">
              <w:rPr>
                <w:rStyle w:val="Hyperlink"/>
                <w:noProof/>
              </w:rPr>
              <w:t>Hàm lọc biên ảo</w:t>
            </w:r>
            <w:r w:rsidR="002D4528">
              <w:rPr>
                <w:noProof/>
                <w:webHidden/>
              </w:rPr>
              <w:tab/>
            </w:r>
            <w:r w:rsidR="002D4528">
              <w:rPr>
                <w:noProof/>
                <w:webHidden/>
              </w:rPr>
              <w:fldChar w:fldCharType="begin"/>
            </w:r>
            <w:r w:rsidR="002D4528">
              <w:rPr>
                <w:noProof/>
                <w:webHidden/>
              </w:rPr>
              <w:instrText xml:space="preserve"> PAGEREF _Toc55335774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5" w:history="1">
            <w:r w:rsidR="002D4528" w:rsidRPr="00AB6EF4">
              <w:rPr>
                <w:rStyle w:val="Hyperlink"/>
                <w:rFonts w:ascii="Times New Roman Bold Italic" w:hAnsi="Times New Roman Bold Italic"/>
                <w:iCs/>
                <w:noProof/>
              </w:rPr>
              <w:t>F.</w:t>
            </w:r>
            <w:r w:rsidR="002D4528">
              <w:rPr>
                <w:rFonts w:eastAsiaTheme="minorEastAsia" w:cstheme="minorBidi"/>
                <w:b w:val="0"/>
                <w:bCs w:val="0"/>
                <w:noProof/>
                <w:lang w:val="en-AU" w:eastAsia="zh-CN"/>
              </w:rPr>
              <w:tab/>
            </w:r>
            <w:r w:rsidR="002D4528" w:rsidRPr="00AB6EF4">
              <w:rPr>
                <w:rStyle w:val="Hyperlink"/>
                <w:noProof/>
              </w:rPr>
              <w:t>Hàm tổng hợp</w:t>
            </w:r>
            <w:r w:rsidR="002D4528" w:rsidRPr="00AB6EF4">
              <w:rPr>
                <w:rStyle w:val="Hyperlink"/>
                <w:noProof/>
                <w:lang w:val="vi-VN"/>
              </w:rPr>
              <w:t xml:space="preserve"> (sử dụng phương pháp chuẩn hóa dùng phân phối chuẩn tắc)</w:t>
            </w:r>
            <w:r w:rsidR="002D4528">
              <w:rPr>
                <w:noProof/>
                <w:webHidden/>
              </w:rPr>
              <w:tab/>
            </w:r>
            <w:r w:rsidR="002D4528">
              <w:rPr>
                <w:noProof/>
                <w:webHidden/>
              </w:rPr>
              <w:fldChar w:fldCharType="begin"/>
            </w:r>
            <w:r w:rsidR="002D4528">
              <w:rPr>
                <w:noProof/>
                <w:webHidden/>
              </w:rPr>
              <w:instrText xml:space="preserve"> PAGEREF _Toc55335775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76" w:history="1">
            <w:r w:rsidR="002D4528" w:rsidRPr="00AB6EF4">
              <w:rPr>
                <w:rStyle w:val="Hyperlink"/>
                <w:rFonts w:ascii="Times New Roman Bold" w:hAnsi="Times New Roman Bold"/>
                <w:noProof/>
                <w:lang w:val="vi-VN"/>
              </w:rPr>
              <w:t>IV.</w:t>
            </w:r>
            <w:r w:rsidR="002D4528">
              <w:rPr>
                <w:rFonts w:eastAsiaTheme="minorEastAsia" w:cstheme="minorBidi"/>
                <w:b w:val="0"/>
                <w:bCs w:val="0"/>
                <w:i w:val="0"/>
                <w:iCs w:val="0"/>
                <w:noProof/>
                <w:sz w:val="22"/>
                <w:szCs w:val="22"/>
                <w:lang w:val="en-AU" w:eastAsia="zh-CN"/>
              </w:rPr>
              <w:tab/>
            </w:r>
            <w:r w:rsidR="002D4528" w:rsidRPr="00AB6EF4">
              <w:rPr>
                <w:rStyle w:val="Hyperlink"/>
                <w:noProof/>
              </w:rPr>
              <w:t>KẾT</w:t>
            </w:r>
            <w:r w:rsidR="002D4528" w:rsidRPr="00AB6EF4">
              <w:rPr>
                <w:rStyle w:val="Hyperlink"/>
                <w:noProof/>
                <w:lang w:val="vi-VN"/>
              </w:rPr>
              <w:t xml:space="preserve"> QUẢ THỰC NGHIỆM</w:t>
            </w:r>
            <w:r w:rsidR="002D4528">
              <w:rPr>
                <w:noProof/>
                <w:webHidden/>
              </w:rPr>
              <w:tab/>
            </w:r>
            <w:r w:rsidR="002D4528">
              <w:rPr>
                <w:noProof/>
                <w:webHidden/>
              </w:rPr>
              <w:fldChar w:fldCharType="begin"/>
            </w:r>
            <w:r w:rsidR="002D4528">
              <w:rPr>
                <w:noProof/>
                <w:webHidden/>
              </w:rPr>
              <w:instrText xml:space="preserve"> PAGEREF _Toc55335776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7" w:history="1">
            <w:r w:rsidR="002D4528" w:rsidRPr="00AB6EF4">
              <w:rPr>
                <w:rStyle w:val="Hyperlink"/>
                <w:rFonts w:ascii="Times New Roman Bold Italic" w:hAnsi="Times New Roman Bold Italic"/>
                <w:iCs/>
                <w:noProof/>
                <w:lang w:val="vi-VN"/>
              </w:rPr>
              <w:t>A.</w:t>
            </w:r>
            <w:r w:rsidR="002D4528">
              <w:rPr>
                <w:rFonts w:eastAsiaTheme="minorEastAsia" w:cstheme="minorBidi"/>
                <w:b w:val="0"/>
                <w:bCs w:val="0"/>
                <w:noProof/>
                <w:lang w:val="en-AU" w:eastAsia="zh-CN"/>
              </w:rPr>
              <w:tab/>
            </w:r>
            <w:r w:rsidR="002D4528" w:rsidRPr="00AB6EF4">
              <w:rPr>
                <w:rStyle w:val="Hyperlink"/>
                <w:noProof/>
                <w:lang w:val="vi-VN"/>
              </w:rPr>
              <w:t>Dữ liệu mẫu</w:t>
            </w:r>
            <w:r w:rsidR="002D4528">
              <w:rPr>
                <w:noProof/>
                <w:webHidden/>
              </w:rPr>
              <w:tab/>
            </w:r>
            <w:r w:rsidR="002D4528">
              <w:rPr>
                <w:noProof/>
                <w:webHidden/>
              </w:rPr>
              <w:fldChar w:fldCharType="begin"/>
            </w:r>
            <w:r w:rsidR="002D4528">
              <w:rPr>
                <w:noProof/>
                <w:webHidden/>
              </w:rPr>
              <w:instrText xml:space="preserve"> PAGEREF _Toc55335777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8" w:history="1">
            <w:r w:rsidR="002D4528" w:rsidRPr="00AB6EF4">
              <w:rPr>
                <w:rStyle w:val="Hyperlink"/>
                <w:rFonts w:ascii="Times New Roman Bold Italic" w:hAnsi="Times New Roman Bold Italic"/>
                <w:iCs/>
                <w:noProof/>
                <w:lang w:val="vi-VN"/>
              </w:rPr>
              <w:t>B.</w:t>
            </w:r>
            <w:r w:rsidR="002D4528">
              <w:rPr>
                <w:rFonts w:eastAsiaTheme="minorEastAsia" w:cstheme="minorBidi"/>
                <w:b w:val="0"/>
                <w:bCs w:val="0"/>
                <w:noProof/>
                <w:lang w:val="en-AU" w:eastAsia="zh-CN"/>
              </w:rPr>
              <w:tab/>
            </w:r>
            <w:r w:rsidR="002D4528" w:rsidRPr="00AB6EF4">
              <w:rPr>
                <w:rStyle w:val="Hyperlink"/>
                <w:noProof/>
                <w:lang w:val="vi-VN"/>
              </w:rPr>
              <w:t>Kết quả thu được</w:t>
            </w:r>
            <w:r w:rsidR="002D4528">
              <w:rPr>
                <w:noProof/>
                <w:webHidden/>
              </w:rPr>
              <w:tab/>
            </w:r>
            <w:r w:rsidR="002D4528">
              <w:rPr>
                <w:noProof/>
                <w:webHidden/>
              </w:rPr>
              <w:fldChar w:fldCharType="begin"/>
            </w:r>
            <w:r w:rsidR="002D4528">
              <w:rPr>
                <w:noProof/>
                <w:webHidden/>
              </w:rPr>
              <w:instrText xml:space="preserve"> PAGEREF _Toc55335778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2"/>
            <w:tabs>
              <w:tab w:val="left" w:pos="800"/>
              <w:tab w:val="right" w:leader="dot" w:pos="9572"/>
            </w:tabs>
            <w:rPr>
              <w:rFonts w:eastAsiaTheme="minorEastAsia" w:cstheme="minorBidi"/>
              <w:b w:val="0"/>
              <w:bCs w:val="0"/>
              <w:noProof/>
              <w:lang w:val="en-AU" w:eastAsia="zh-CN"/>
            </w:rPr>
          </w:pPr>
          <w:hyperlink w:anchor="_Toc55335779" w:history="1">
            <w:r w:rsidR="002D4528" w:rsidRPr="00AB6EF4">
              <w:rPr>
                <w:rStyle w:val="Hyperlink"/>
                <w:rFonts w:ascii="Times New Roman Bold Italic" w:hAnsi="Times New Roman Bold Italic"/>
                <w:iCs/>
                <w:noProof/>
                <w:lang w:val="vi-VN"/>
              </w:rPr>
              <w:t>C.</w:t>
            </w:r>
            <w:r w:rsidR="002D4528">
              <w:rPr>
                <w:rFonts w:eastAsiaTheme="minorEastAsia" w:cstheme="minorBidi"/>
                <w:b w:val="0"/>
                <w:bCs w:val="0"/>
                <w:noProof/>
                <w:lang w:val="en-AU" w:eastAsia="zh-CN"/>
              </w:rPr>
              <w:tab/>
            </w:r>
            <w:r w:rsidR="002D4528" w:rsidRPr="00AB6EF4">
              <w:rPr>
                <w:rStyle w:val="Hyperlink"/>
                <w:noProof/>
                <w:lang w:val="vi-VN"/>
              </w:rPr>
              <w:t>Sử dụng thuật toán chuẩn hóa về thang giá trị [0;1]</w:t>
            </w:r>
            <w:r w:rsidR="002D4528">
              <w:rPr>
                <w:noProof/>
                <w:webHidden/>
              </w:rPr>
              <w:tab/>
            </w:r>
            <w:r w:rsidR="002D4528">
              <w:rPr>
                <w:noProof/>
                <w:webHidden/>
              </w:rPr>
              <w:fldChar w:fldCharType="begin"/>
            </w:r>
            <w:r w:rsidR="002D4528">
              <w:rPr>
                <w:noProof/>
                <w:webHidden/>
              </w:rPr>
              <w:instrText xml:space="preserve"> PAGEREF _Toc55335779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80" w:history="1">
            <w:r w:rsidR="002D4528" w:rsidRPr="00AB6EF4">
              <w:rPr>
                <w:rStyle w:val="Hyperlink"/>
                <w:rFonts w:ascii="Times New Roman Bold" w:hAnsi="Times New Roman Bold"/>
                <w:noProof/>
                <w:lang w:val="vi-VN"/>
              </w:rPr>
              <w:t>V.</w:t>
            </w:r>
            <w:r w:rsidR="002D4528">
              <w:rPr>
                <w:rFonts w:eastAsiaTheme="minorEastAsia" w:cstheme="minorBidi"/>
                <w:b w:val="0"/>
                <w:bCs w:val="0"/>
                <w:i w:val="0"/>
                <w:iCs w:val="0"/>
                <w:noProof/>
                <w:sz w:val="22"/>
                <w:szCs w:val="22"/>
                <w:lang w:val="en-AU" w:eastAsia="zh-CN"/>
              </w:rPr>
              <w:tab/>
            </w:r>
            <w:r w:rsidR="002D4528" w:rsidRPr="00AB6EF4">
              <w:rPr>
                <w:rStyle w:val="Hyperlink"/>
                <w:noProof/>
                <w:lang w:val="vi-VN"/>
              </w:rPr>
              <w:t>KẾT LUẬN</w:t>
            </w:r>
            <w:r w:rsidR="002D4528">
              <w:rPr>
                <w:noProof/>
                <w:webHidden/>
              </w:rPr>
              <w:tab/>
            </w:r>
            <w:r w:rsidR="002D4528">
              <w:rPr>
                <w:noProof/>
                <w:webHidden/>
              </w:rPr>
              <w:fldChar w:fldCharType="begin"/>
            </w:r>
            <w:r w:rsidR="002D4528">
              <w:rPr>
                <w:noProof/>
                <w:webHidden/>
              </w:rPr>
              <w:instrText xml:space="preserve"> PAGEREF _Toc55335780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2D4528" w:rsidRDefault="006C166C">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5335781" w:history="1">
            <w:r w:rsidR="002D4528" w:rsidRPr="00AB6EF4">
              <w:rPr>
                <w:rStyle w:val="Hyperlink"/>
                <w:rFonts w:ascii="Times New Roman Bold" w:hAnsi="Times New Roman Bold"/>
                <w:noProof/>
                <w:lang w:val="vi-VN"/>
              </w:rPr>
              <w:t>VI.</w:t>
            </w:r>
            <w:r w:rsidR="002D4528">
              <w:rPr>
                <w:rFonts w:eastAsiaTheme="minorEastAsia" w:cstheme="minorBidi"/>
                <w:b w:val="0"/>
                <w:bCs w:val="0"/>
                <w:i w:val="0"/>
                <w:iCs w:val="0"/>
                <w:noProof/>
                <w:sz w:val="22"/>
                <w:szCs w:val="22"/>
                <w:lang w:val="en-AU" w:eastAsia="zh-CN"/>
              </w:rPr>
              <w:tab/>
            </w:r>
            <w:r w:rsidR="002D4528" w:rsidRPr="00AB6EF4">
              <w:rPr>
                <w:rStyle w:val="Hyperlink"/>
                <w:noProof/>
                <w:lang w:val="vi-VN"/>
              </w:rPr>
              <w:t>TÀI LIỆU THAM KHẢO</w:t>
            </w:r>
            <w:r w:rsidR="002D4528">
              <w:rPr>
                <w:noProof/>
                <w:webHidden/>
              </w:rPr>
              <w:tab/>
            </w:r>
            <w:r w:rsidR="002D4528">
              <w:rPr>
                <w:noProof/>
                <w:webHidden/>
              </w:rPr>
              <w:fldChar w:fldCharType="begin"/>
            </w:r>
            <w:r w:rsidR="002D4528">
              <w:rPr>
                <w:noProof/>
                <w:webHidden/>
              </w:rPr>
              <w:instrText xml:space="preserve"> PAGEREF _Toc55335781 \h </w:instrText>
            </w:r>
            <w:r w:rsidR="002D4528">
              <w:rPr>
                <w:noProof/>
                <w:webHidden/>
              </w:rPr>
            </w:r>
            <w:r w:rsidR="002D4528">
              <w:rPr>
                <w:noProof/>
                <w:webHidden/>
              </w:rPr>
              <w:fldChar w:fldCharType="separate"/>
            </w:r>
            <w:r>
              <w:rPr>
                <w:noProof/>
                <w:webHidden/>
              </w:rPr>
              <w:t>3</w:t>
            </w:r>
            <w:r w:rsidR="002D4528">
              <w:rPr>
                <w:noProof/>
                <w:webHidden/>
              </w:rPr>
              <w:fldChar w:fldCharType="end"/>
            </w:r>
          </w:hyperlink>
        </w:p>
        <w:p w:rsidR="00D33F0A" w:rsidRDefault="00D33F0A">
          <w:r>
            <w:rPr>
              <w:b/>
              <w:bCs/>
              <w:noProof/>
            </w:rPr>
            <w:fldChar w:fldCharType="end"/>
          </w:r>
        </w:p>
      </w:sdtContent>
    </w:sdt>
    <w:p w:rsidR="0011428F" w:rsidRPr="006D1530" w:rsidRDefault="00D33F0A" w:rsidP="00D33F0A">
      <w:pPr>
        <w:jc w:val="left"/>
        <w:rPr>
          <w:rFonts w:eastAsia="MS Mincho"/>
          <w:szCs w:val="18"/>
        </w:rPr>
      </w:pPr>
      <w:r>
        <w:rPr>
          <w:rFonts w:eastAsia="MS Mincho"/>
          <w:szCs w:val="18"/>
        </w:rPr>
        <w:br w:type="page"/>
      </w:r>
    </w:p>
    <w:p w:rsidR="002A4BA4" w:rsidRDefault="00BA0DB5" w:rsidP="00F61EF0">
      <w:pPr>
        <w:pStyle w:val="Heading1"/>
      </w:pPr>
      <w:bookmarkStart w:id="0" w:name="_Toc55335758"/>
      <w:r>
        <w:lastRenderedPageBreak/>
        <w:t>ĐẶT</w:t>
      </w:r>
      <w:r>
        <w:rPr>
          <w:lang w:val="vi-VN"/>
        </w:rPr>
        <w:t xml:space="preserve"> VẤN ĐỀ</w:t>
      </w:r>
      <w:bookmarkEnd w:id="0"/>
    </w:p>
    <w:p w:rsidR="00DF6663" w:rsidRDefault="002744B3" w:rsidP="00DF6663">
      <w:pPr>
        <w:spacing w:after="120"/>
        <w:ind w:firstLine="567"/>
      </w:pPr>
      <w:r>
        <w:t xml:space="preserve">Tần số cơ bản của tín hiệu tiếng nói đặc trưng cho cao độ của tiếng nói. Trong lĩnh vực xử lý tín hiệu số, nó là nghịch đảo của chu kỳ cơ bản. Trong lĩnh vực âm học, nó là tốc độ rung của dây thanh trong bộ máy phát âm của con người, </w:t>
      </w:r>
      <w:r w:rsidRPr="002744B3">
        <w:t xml:space="preserve">là các âm tiết cơ bản trong thang thanh nhạc ( </w:t>
      </w:r>
      <w:r>
        <w:t>!</w:t>
      </w:r>
      <w:r w:rsidRPr="002744B3">
        <w:t>hỏi wikipedia)</w:t>
      </w:r>
      <w:r>
        <w:t xml:space="preserve">, và còn là một đặc trưng cơ bản cho ngữ điệu của tiếng nói. </w:t>
      </w:r>
      <w:r w:rsidR="00DF6663">
        <w:t xml:space="preserve">Việc tìm tần số cơ bản giúp </w:t>
      </w:r>
      <w:r w:rsidR="00DF6663" w:rsidRPr="00DF6663">
        <w:t>xác định ngữ điệu của người nói</w:t>
      </w:r>
      <w:r w:rsidR="00DF6663">
        <w:t xml:space="preserve">, </w:t>
      </w:r>
      <w:r w:rsidR="00DF6663" w:rsidRPr="00DF6663">
        <w:t>giúp nhận diện giọng nói</w:t>
      </w:r>
      <w:r w:rsidR="00DF6663">
        <w:t xml:space="preserve">; </w:t>
      </w:r>
      <w:r w:rsidR="00DF6663" w:rsidRPr="00DF6663">
        <w:t>là cơ sở để tái tạo lại âm thanh giống với tiếng nói tự nhiên của con người,</w:t>
      </w:r>
      <w:r w:rsidR="00DF6663">
        <w:t xml:space="preserve"> </w:t>
      </w:r>
      <w:r w:rsidR="00DF6663" w:rsidRPr="00DF6663">
        <w:t>hỗ trợ việc giao tiếp tự nhiên giữa máy tính với con người và giữa con người với con người</w:t>
      </w:r>
      <w:r w:rsidR="00DF6663">
        <w:t>.</w:t>
      </w:r>
    </w:p>
    <w:p w:rsidR="00DF6663" w:rsidRDefault="00DF6663" w:rsidP="00DF6663">
      <w:pPr>
        <w:spacing w:after="120"/>
        <w:ind w:firstLine="567"/>
      </w:pPr>
      <w:r>
        <w:t>Việc</w:t>
      </w:r>
      <w:r w:rsidRPr="00DF6663">
        <w:t xml:space="preserve"> </w:t>
      </w:r>
      <w:r>
        <w:t>dùng hàm tự tương quan</w:t>
      </w:r>
      <w:r>
        <w:t xml:space="preserve"> để tìm tần số cơ bản trên miền thời gian </w:t>
      </w:r>
      <w:r w:rsidRPr="00DF6663">
        <w:t>là cách đơn giản</w:t>
      </w:r>
      <w:r>
        <w:t xml:space="preserve"> và phổ biến, thông dụng</w:t>
      </w:r>
      <w:r w:rsidRPr="00DF6663">
        <w:t xml:space="preserve"> để tìm chu kỳ cơ bản của tín hiệu giọng nói</w:t>
      </w:r>
      <w:r>
        <w:t>, và cũng là cách được sử dụng trong t</w:t>
      </w:r>
      <w:r>
        <w:t>huật toán được trình bày sau đây</w:t>
      </w:r>
      <w:r>
        <w:t xml:space="preserve">. Cụ thể: Thuật toán này chia tín hiệu đầu vào </w:t>
      </w:r>
      <w:r>
        <w:t>thành các đoạn tiếng nói-khoảng lặng</w:t>
      </w:r>
      <w:r>
        <w:t>. Sau đó,</w:t>
      </w:r>
      <w:r>
        <w:t xml:space="preserve"> với mọi đoạn khoảng lặng</w:t>
      </w:r>
      <w:r>
        <w:t xml:space="preserve"> thì đều có tần số cơ bản (F</w:t>
      </w:r>
      <w:r>
        <w:rPr>
          <w:vertAlign w:val="subscript"/>
        </w:rPr>
        <w:t>0</w:t>
      </w:r>
      <w:r>
        <w:t>)</w:t>
      </w:r>
      <w:r>
        <w:t xml:space="preserve"> là không xác đị</w:t>
      </w:r>
      <w:r>
        <w:t>nh</w:t>
      </w:r>
      <w:r w:rsidR="00694478">
        <w:t>. N</w:t>
      </w:r>
      <w:r>
        <w:t>gược lại,</w:t>
      </w:r>
      <w:r>
        <w:t xml:space="preserve"> với </w:t>
      </w:r>
      <w:r w:rsidR="00D56F97">
        <w:t>mỗi</w:t>
      </w:r>
      <w:r>
        <w:t xml:space="preserve"> đoạn tiế</w:t>
      </w:r>
      <w:r>
        <w:t>ng nói, thuật toán thực hiện</w:t>
      </w:r>
      <w:r>
        <w:t xml:space="preserve"> chia tín hiệu </w:t>
      </w:r>
      <w:r w:rsidR="00D56F97">
        <w:t>thành các khung với độ dài tối đa là 20ms. Sau đó tiến hành</w:t>
      </w:r>
      <w:r>
        <w:t xml:space="preserve"> tính hàm tự tương quan cho khung tín hiệ</w:t>
      </w:r>
      <w:r w:rsidR="00D56F97">
        <w:t xml:space="preserve">u, rồi </w:t>
      </w:r>
      <w:r>
        <w:t>tìm độ trễ của giá trị cực đại đị</w:t>
      </w:r>
      <w:r w:rsidR="00D56F97">
        <w:t xml:space="preserve">a phương, sau đó là </w:t>
      </w:r>
      <w:r>
        <w:t xml:space="preserve">kiểm tra độ trễ </w:t>
      </w:r>
      <w:r w:rsidR="00D56F97">
        <w:t>có thỏa mãn các điều kiện đặc biệt</w:t>
      </w:r>
      <w:r>
        <w:t xml:space="preserve"> </w:t>
      </w:r>
      <w:r w:rsidR="00D56F97">
        <w:t xml:space="preserve">của thuật toán hay không. Nếu </w:t>
      </w:r>
      <w:r>
        <w:t>thỏa mãn</w:t>
      </w:r>
      <w:r w:rsidR="00D56F97">
        <w:t xml:space="preserve"> thì thuật toán</w:t>
      </w:r>
      <w:r>
        <w:t xml:space="preserve"> tìm </w:t>
      </w:r>
      <w:r w:rsidR="00D56F97">
        <w:t xml:space="preserve">được </w:t>
      </w:r>
      <w:r w:rsidR="00D56F97">
        <w:t>F</w:t>
      </w:r>
      <w:r w:rsidR="00D56F97">
        <w:rPr>
          <w:vertAlign w:val="subscript"/>
        </w:rPr>
        <w:t>0</w:t>
      </w:r>
      <w:r w:rsidR="00D56F97">
        <w:t xml:space="preserve"> </w:t>
      </w:r>
      <w:r w:rsidR="00D56F97">
        <w:t>cho khung tín hiệu, nếu không thì khung tín hiệu có F</w:t>
      </w:r>
      <w:r w:rsidR="00D56F97">
        <w:rPr>
          <w:vertAlign w:val="subscript"/>
        </w:rPr>
        <w:t>0</w:t>
      </w:r>
      <w:r w:rsidR="00D56F97">
        <w:t xml:space="preserve"> không xác định. </w:t>
      </w:r>
    </w:p>
    <w:p w:rsidR="00320A21" w:rsidRPr="00320A21" w:rsidRDefault="00F61EF0" w:rsidP="002A4BA4">
      <w:pPr>
        <w:spacing w:after="120"/>
        <w:ind w:firstLine="567"/>
      </w:pPr>
      <w:r>
        <w:t>Bài viết có bố cục như sau: Phần II t</w:t>
      </w:r>
      <w:r w:rsidR="002A4BA4">
        <w:t>rình bày tổng quan về cơ sở lý thuyết liên quan tới tín hiệu âm thanh, nguyên lý của các thuật toán,</w:t>
      </w:r>
      <w:r>
        <w:t xml:space="preserve"> </w:t>
      </w:r>
      <w:r w:rsidR="002A4BA4">
        <w:t>những vấn đề phát sinh trong thuật toán và cách khắc phục</w:t>
      </w:r>
      <w:r>
        <w:t>. Phần III ghi mã nguồn</w:t>
      </w:r>
      <w:r w:rsidR="002A4BA4">
        <w:t xml:space="preserve"> cách cài đặt thuật toán bằng </w:t>
      </w:r>
      <w:r>
        <w:t>Matlab. Phần IV t</w:t>
      </w:r>
      <w:r w:rsidR="002A4BA4">
        <w:t xml:space="preserve">rình bày kết quả thu được và các đánh giá </w:t>
      </w:r>
      <w:r>
        <w:t xml:space="preserve">kết quả đó </w:t>
      </w:r>
      <w:r w:rsidR="002A4BA4">
        <w:t>khi áp dụng thuật toán lên c</w:t>
      </w:r>
      <w:r>
        <w:t>ác dữ liệu mẫu;</w:t>
      </w:r>
      <w:r w:rsidR="002A4BA4">
        <w:t xml:space="preserve"> so sánh thuật toán</w:t>
      </w:r>
      <w:r>
        <w:t xml:space="preserve"> </w:t>
      </w:r>
      <w:r w:rsidR="002A4BA4">
        <w:t>hiện tạ</w:t>
      </w:r>
      <w:r>
        <w:t>i v</w:t>
      </w:r>
      <w:r w:rsidR="00E0462B">
        <w:t xml:space="preserve">ới thuật toán </w:t>
      </w:r>
      <w:r w:rsidR="00D56F97">
        <w:t>khi không thực hiện chia tiếng nói-khoảng lặng</w:t>
      </w:r>
      <w:r>
        <w:t xml:space="preserve">. </w:t>
      </w:r>
      <w:r w:rsidR="002A4BA4">
        <w:t>Cuối cùng là kết luận rút ra</w:t>
      </w:r>
      <w:r>
        <w:t xml:space="preserve"> được trình bày ở phần V</w:t>
      </w:r>
      <w:r w:rsidR="002A4BA4">
        <w:t>.</w:t>
      </w:r>
    </w:p>
    <w:p w:rsidR="009F3E76" w:rsidRDefault="000B29FD" w:rsidP="00552C8E">
      <w:pPr>
        <w:pStyle w:val="Heading1"/>
      </w:pPr>
      <w:bookmarkStart w:id="1" w:name="_Toc55335759"/>
      <w:r>
        <w:rPr>
          <w:lang w:val="vi-VN"/>
        </w:rPr>
        <w:t>CƠ SỞ LÝ THUYẾT</w:t>
      </w:r>
      <w:r w:rsidR="005804E0">
        <w:rPr>
          <w:lang w:val="vi-VN"/>
        </w:rPr>
        <w:t xml:space="preserve"> </w:t>
      </w:r>
      <w:r w:rsidR="007A2966">
        <w:rPr>
          <w:lang w:val="vi-VN"/>
        </w:rPr>
        <w:t xml:space="preserve">VÀ CÁC THUẬT </w:t>
      </w:r>
      <w:r w:rsidR="00A75E72">
        <w:rPr>
          <w:lang w:val="vi-VN"/>
        </w:rPr>
        <w:t>TOÁN</w:t>
      </w:r>
      <w:bookmarkEnd w:id="1"/>
    </w:p>
    <w:p w:rsidR="00694478" w:rsidRDefault="00694478" w:rsidP="00694478">
      <w:pPr>
        <w:pStyle w:val="Heading2"/>
      </w:pPr>
      <w:r>
        <w:t>Sơ đồ khối thuật toán</w:t>
      </w:r>
    </w:p>
    <w:p w:rsidR="00694478" w:rsidRDefault="00694478" w:rsidP="00694478">
      <w:pPr>
        <w:pStyle w:val="Heading2"/>
      </w:pPr>
      <w:r>
        <w:t>Thuật toán phân biệt tiếng nói-khoảng lặng</w:t>
      </w:r>
    </w:p>
    <w:p w:rsidR="00694478" w:rsidRDefault="00694478" w:rsidP="00694478">
      <w:pPr>
        <w:pStyle w:val="Heading2"/>
      </w:pPr>
      <w:r>
        <w:t>Hàm tự tương quan</w:t>
      </w:r>
    </w:p>
    <w:p w:rsidR="00694478" w:rsidRDefault="00694478" w:rsidP="00694478">
      <w:pPr>
        <w:pStyle w:val="Heading2"/>
      </w:pPr>
      <w:r>
        <w:t>Âm vô thanh và âm hữu thanh</w:t>
      </w:r>
    </w:p>
    <w:p w:rsidR="00694478" w:rsidRDefault="00694478" w:rsidP="00694478">
      <w:pPr>
        <w:pStyle w:val="Heading2"/>
      </w:pPr>
      <w:r>
        <w:t>Thuật toán tìm tần số cơ bản của tín hiệu</w:t>
      </w:r>
    </w:p>
    <w:p w:rsidR="00694478" w:rsidRDefault="00694478" w:rsidP="00694478">
      <w:pPr>
        <w:pStyle w:val="Heading2"/>
      </w:pPr>
      <w:r>
        <w:t>Vấn đề phát sinh</w:t>
      </w:r>
    </w:p>
    <w:p w:rsidR="00694478" w:rsidRPr="00694478" w:rsidRDefault="00694478" w:rsidP="00694478">
      <w:pPr>
        <w:pStyle w:val="Heading2"/>
      </w:pPr>
      <w:r>
        <w:t>Giải pháp đề xuất và kết quả</w:t>
      </w:r>
    </w:p>
    <w:p w:rsidR="00A905FE" w:rsidRDefault="0002780D" w:rsidP="00F61EF0">
      <w:pPr>
        <w:pStyle w:val="Heading1"/>
        <w:rPr>
          <w:lang w:val="vi-VN"/>
        </w:rPr>
      </w:pPr>
      <w:bookmarkStart w:id="2" w:name="_Toc55335769"/>
      <w:r w:rsidRPr="00F61EF0">
        <w:rPr>
          <w:lang w:val="vi-VN"/>
        </w:rPr>
        <w:t>MÃ</w:t>
      </w:r>
      <w:r>
        <w:rPr>
          <w:lang w:val="vi-VN"/>
        </w:rPr>
        <w:t xml:space="preserve"> </w:t>
      </w:r>
      <w:r w:rsidRPr="00F61EF0">
        <w:rPr>
          <w:lang w:val="vi-VN"/>
        </w:rPr>
        <w:t>CHƯƠNG</w:t>
      </w:r>
      <w:r>
        <w:rPr>
          <w:lang w:val="vi-VN"/>
        </w:rPr>
        <w:t xml:space="preserve"> TRÌNH </w:t>
      </w:r>
      <w:r w:rsidR="00E92CA9" w:rsidRPr="00F61EF0">
        <w:rPr>
          <w:lang w:val="vi-VN"/>
        </w:rPr>
        <w:t>CÀI ĐẶT CÁC</w:t>
      </w:r>
      <w:r w:rsidR="00E92CA9">
        <w:rPr>
          <w:lang w:val="vi-VN"/>
        </w:rPr>
        <w:t xml:space="preserve"> </w:t>
      </w:r>
      <w:r w:rsidR="00E92CA9" w:rsidRPr="00F61EF0">
        <w:rPr>
          <w:lang w:val="vi-VN"/>
        </w:rPr>
        <w:t>THUẬT TOÁN</w:t>
      </w:r>
      <w:bookmarkEnd w:id="2"/>
    </w:p>
    <w:p w:rsidR="00EE0780" w:rsidRPr="00EE0780" w:rsidRDefault="00EE0780" w:rsidP="00EE0780">
      <w:pPr>
        <w:rPr>
          <w:lang w:val="vi-VN"/>
        </w:rPr>
      </w:pPr>
      <w:r w:rsidRPr="00EE0780">
        <w:rPr>
          <w:lang w:val="vi-VN"/>
        </w:rPr>
        <w:t>Mã chương trình ở đây viết trên ngôn ngữ Matlab.</w:t>
      </w:r>
    </w:p>
    <w:p w:rsidR="00F239FE" w:rsidRPr="00F239FE" w:rsidRDefault="00F239FE" w:rsidP="006721B1">
      <w:pPr>
        <w:autoSpaceDE w:val="0"/>
        <w:autoSpaceDN w:val="0"/>
        <w:adjustRightInd w:val="0"/>
        <w:jc w:val="left"/>
        <w:rPr>
          <w:rFonts w:ascii="Courier New" w:hAnsi="Courier New" w:cs="Courier New"/>
          <w:sz w:val="24"/>
        </w:rPr>
      </w:pPr>
    </w:p>
    <w:p w:rsidR="006C3771" w:rsidRDefault="00712A9A" w:rsidP="00552C8E">
      <w:pPr>
        <w:pStyle w:val="Heading1"/>
        <w:rPr>
          <w:lang w:val="vi-VN"/>
        </w:rPr>
      </w:pPr>
      <w:bookmarkStart w:id="3" w:name="_Toc55335776"/>
      <w:r>
        <w:t>KẾT</w:t>
      </w:r>
      <w:r>
        <w:rPr>
          <w:lang w:val="vi-VN"/>
        </w:rPr>
        <w:t xml:space="preserve"> QUẢ THỰC NGHIỆM</w:t>
      </w:r>
      <w:bookmarkEnd w:id="3"/>
    </w:p>
    <w:p w:rsidR="00932B85" w:rsidRDefault="00932B85" w:rsidP="00932B85">
      <w:pPr>
        <w:pStyle w:val="Heading2"/>
        <w:rPr>
          <w:lang w:val="vi-VN"/>
        </w:rPr>
      </w:pPr>
      <w:bookmarkStart w:id="4" w:name="_Toc55335777"/>
      <w:r>
        <w:rPr>
          <w:lang w:val="vi-VN"/>
        </w:rPr>
        <w:t>Dữ liệu mẫu</w:t>
      </w:r>
      <w:bookmarkEnd w:id="4"/>
    </w:p>
    <w:p w:rsidR="00932B85" w:rsidRPr="00D23680" w:rsidRDefault="00932B85" w:rsidP="00FF4066">
      <w:pPr>
        <w:spacing w:after="120"/>
        <w:ind w:firstLine="567"/>
        <w:rPr>
          <w:lang w:val="vi-VN"/>
        </w:rPr>
      </w:pPr>
      <w:r>
        <w:rPr>
          <w:lang w:val="vi-VN"/>
        </w:rPr>
        <w:t>Dữ liệu mẫu được sử dụng để đánh giá thuật toán là 4 tín hiệu giọng nói  được thu âm bởi 2 người khác nhau trong 2 môi trường khác nhau, được lấy mẫu với tần số</w:t>
      </w:r>
      <w:r w:rsidR="00D23680" w:rsidRPr="00D23680">
        <w:rPr>
          <w:lang w:val="vi-VN"/>
        </w:rPr>
        <w:t xml:space="preserve"> lấy mẫu là</w:t>
      </w:r>
      <w:r>
        <w:rPr>
          <w:lang w:val="vi-VN"/>
        </w:rPr>
        <w:t xml:space="preserve"> 16 kHz, độ dài trung bình</w:t>
      </w:r>
      <w:r w:rsidR="00D23680" w:rsidRPr="00D23680">
        <w:rPr>
          <w:lang w:val="vi-VN"/>
        </w:rPr>
        <w:t xml:space="preserve"> là</w:t>
      </w:r>
      <w:r>
        <w:rPr>
          <w:lang w:val="vi-VN"/>
        </w:rPr>
        <w:t xml:space="preserve"> 8 giây.</w:t>
      </w:r>
    </w:p>
    <w:p w:rsidR="00FF4066" w:rsidRDefault="006C166C" w:rsidP="00C10D7B">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50.45pt">
            <v:imagedata r:id="rId9" o:title="input-signals"/>
          </v:shape>
        </w:pict>
      </w:r>
    </w:p>
    <w:p w:rsidR="001C386B" w:rsidRPr="00C10D7B" w:rsidRDefault="00FF4066"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6C166C">
        <w:rPr>
          <w:noProof/>
          <w:color w:val="auto"/>
        </w:rPr>
        <w:t>4</w:t>
      </w:r>
      <w:r w:rsidRPr="00C10D7B">
        <w:rPr>
          <w:color w:val="auto"/>
        </w:rPr>
        <w:fldChar w:fldCharType="end"/>
      </w:r>
      <w:r w:rsidR="00C10D7B" w:rsidRPr="00C10D7B">
        <w:rPr>
          <w:color w:val="auto"/>
        </w:rPr>
        <w:t xml:space="preserve">. </w:t>
      </w:r>
      <w:r w:rsidR="00F16513">
        <w:rPr>
          <w:b w:val="0"/>
          <w:color w:val="auto"/>
          <w:lang w:val="vi-VN"/>
        </w:rPr>
        <w:t>Các</w:t>
      </w:r>
      <w:r w:rsidR="00C10D7B" w:rsidRPr="00C10D7B">
        <w:rPr>
          <w:b w:val="0"/>
          <w:color w:val="auto"/>
        </w:rPr>
        <w:t xml:space="preserve"> tín hiệu mẫu được sử dụng để đánh giá thuật toán.</w:t>
      </w:r>
    </w:p>
    <w:p w:rsidR="00932B85" w:rsidRDefault="00932B85" w:rsidP="00932B85">
      <w:pPr>
        <w:pStyle w:val="Heading2"/>
        <w:rPr>
          <w:lang w:val="vi-VN"/>
        </w:rPr>
      </w:pPr>
      <w:bookmarkStart w:id="5" w:name="_Toc55335778"/>
      <w:r>
        <w:rPr>
          <w:lang w:val="vi-VN"/>
        </w:rPr>
        <w:t>Kết quả thu được</w:t>
      </w:r>
      <w:bookmarkEnd w:id="5"/>
    </w:p>
    <w:p w:rsidR="00932B85" w:rsidRPr="00D23680" w:rsidRDefault="00932B85" w:rsidP="00FF4066">
      <w:pPr>
        <w:spacing w:after="120"/>
        <w:ind w:firstLine="567"/>
        <w:rPr>
          <w:lang w:val="vi-VN"/>
        </w:rPr>
      </w:pPr>
      <w:r>
        <w:rPr>
          <w:lang w:val="vi-VN"/>
        </w:rPr>
        <w:t>Áp dụng thuật toán cho từng dữ liệu mẫu</w:t>
      </w:r>
      <w:r w:rsidR="00617110">
        <w:rPr>
          <w:rFonts w:hint="eastAsia"/>
          <w:lang w:val="vi-VN" w:eastAsia="zh-CN"/>
        </w:rPr>
        <w:t xml:space="preserve"> </w:t>
      </w:r>
      <w:r w:rsidR="00617110" w:rsidRPr="00617110">
        <w:rPr>
          <w:lang w:val="vi-VN" w:eastAsia="zh-CN"/>
        </w:rPr>
        <w:t>với ngưỡng năng lượng chuẩn E</w:t>
      </w:r>
      <w:r w:rsidR="00617110" w:rsidRPr="00617110">
        <w:rPr>
          <w:vertAlign w:val="subscript"/>
          <w:lang w:val="vi-VN" w:eastAsia="zh-CN"/>
        </w:rPr>
        <w:t>0</w:t>
      </w:r>
      <w:r w:rsidR="00617110" w:rsidRPr="00617110">
        <w:rPr>
          <w:lang w:val="vi-VN" w:eastAsia="zh-CN"/>
        </w:rPr>
        <w:t>=0.4</w:t>
      </w:r>
      <w:r>
        <w:rPr>
          <w:lang w:val="vi-VN"/>
        </w:rPr>
        <w:t>, ta thu được kết quả như trong các hình bên dưới.</w:t>
      </w:r>
    </w:p>
    <w:p w:rsidR="00C10D7B" w:rsidRPr="00617110" w:rsidRDefault="006C166C" w:rsidP="00C10D7B">
      <w:pPr>
        <w:keepNext/>
        <w:rPr>
          <w:lang w:val="vi-VN"/>
        </w:rPr>
      </w:pPr>
      <w:r>
        <w:pict>
          <v:shape id="_x0000_i1026" type="#_x0000_t75" style="width:478.95pt;height:250.45pt">
            <v:imagedata r:id="rId10" o:title="result_lab-male_std"/>
          </v:shape>
        </w:pict>
      </w:r>
    </w:p>
    <w:p w:rsidR="00C10D7B" w:rsidRPr="00617110" w:rsidRDefault="00C10D7B" w:rsidP="00C10D7B">
      <w:pPr>
        <w:pStyle w:val="Caption"/>
        <w:jc w:val="center"/>
        <w:rPr>
          <w:b w:val="0"/>
          <w:color w:val="auto"/>
          <w:lang w:val="vi-VN"/>
        </w:rPr>
      </w:pPr>
      <w:r w:rsidRPr="00617110">
        <w:rPr>
          <w:color w:val="auto"/>
          <w:lang w:val="vi-VN"/>
        </w:rPr>
        <w:t xml:space="preserve">Hình </w:t>
      </w:r>
      <w:r w:rsidRPr="00C10D7B">
        <w:rPr>
          <w:color w:val="auto"/>
        </w:rPr>
        <w:fldChar w:fldCharType="begin"/>
      </w:r>
      <w:r w:rsidRPr="00617110">
        <w:rPr>
          <w:color w:val="auto"/>
          <w:lang w:val="vi-VN"/>
        </w:rPr>
        <w:instrText xml:space="preserve"> SEQ Hình \* ARABIC </w:instrText>
      </w:r>
      <w:r w:rsidRPr="00C10D7B">
        <w:rPr>
          <w:color w:val="auto"/>
        </w:rPr>
        <w:fldChar w:fldCharType="separate"/>
      </w:r>
      <w:r w:rsidR="006C166C">
        <w:rPr>
          <w:noProof/>
          <w:color w:val="auto"/>
          <w:lang w:val="vi-VN"/>
        </w:rPr>
        <w:t>5</w:t>
      </w:r>
      <w:r w:rsidRPr="00C10D7B">
        <w:rPr>
          <w:color w:val="auto"/>
        </w:rPr>
        <w:fldChar w:fldCharType="end"/>
      </w:r>
      <w:r w:rsidRPr="00617110">
        <w:rPr>
          <w:color w:val="auto"/>
          <w:lang w:val="vi-VN"/>
        </w:rPr>
        <w:t xml:space="preserve">. </w:t>
      </w:r>
      <w:r w:rsidRPr="00617110">
        <w:rPr>
          <w:b w:val="0"/>
          <w:color w:val="auto"/>
          <w:lang w:val="vi-VN"/>
        </w:rPr>
        <w:t>So sánh biên tìm được với biên chuẩn cho tín hiệu mẫu “lab-male”.</w:t>
      </w:r>
    </w:p>
    <w:p w:rsidR="00C10D7B" w:rsidRPr="00617110" w:rsidRDefault="00832FB8" w:rsidP="00C10D7B">
      <w:pPr>
        <w:keepNext/>
        <w:rPr>
          <w:lang w:val="vi-VN"/>
        </w:rPr>
      </w:pPr>
      <w:r>
        <w:rPr>
          <w:noProof/>
          <w:lang w:val="en-AU" w:eastAsia="zh-CN"/>
        </w:rPr>
        <w:lastRenderedPageBreak/>
        <w:drawing>
          <wp:inline distT="0" distB="0" distL="0" distR="0" wp14:anchorId="361873AC" wp14:editId="631A6440">
            <wp:extent cx="6070600" cy="3168650"/>
            <wp:effectExtent l="0" t="0" r="6350" b="0"/>
            <wp:docPr id="1" name="Picture 1" descr="C:\Users\nhatt\AppData\Local\Microsoft\Windows\INetCache\Content.Word\result_lab-female_st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hatt\AppData\Local\Microsoft\Windows\INetCache\Content.Word\result_lab-female_std.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0600" cy="3168650"/>
                    </a:xfrm>
                    <a:prstGeom prst="rect">
                      <a:avLst/>
                    </a:prstGeom>
                    <a:noFill/>
                    <a:ln>
                      <a:noFill/>
                    </a:ln>
                  </pic:spPr>
                </pic:pic>
              </a:graphicData>
            </a:graphic>
          </wp:inline>
        </w:drawing>
      </w:r>
    </w:p>
    <w:p w:rsidR="00C10D7B" w:rsidRPr="00F239FE" w:rsidRDefault="00C10D7B" w:rsidP="00C10D7B">
      <w:pPr>
        <w:pStyle w:val="Caption"/>
        <w:jc w:val="center"/>
        <w:rPr>
          <w:b w:val="0"/>
          <w:color w:val="auto"/>
          <w:lang w:val="vi-VN"/>
        </w:rPr>
      </w:pPr>
      <w:r w:rsidRPr="00617110">
        <w:rPr>
          <w:color w:val="auto"/>
          <w:lang w:val="vi-VN"/>
        </w:rPr>
        <w:t xml:space="preserve">Hình </w:t>
      </w:r>
      <w:r w:rsidRPr="00C10D7B">
        <w:rPr>
          <w:color w:val="auto"/>
        </w:rPr>
        <w:fldChar w:fldCharType="begin"/>
      </w:r>
      <w:r w:rsidRPr="00617110">
        <w:rPr>
          <w:color w:val="auto"/>
          <w:lang w:val="vi-VN"/>
        </w:rPr>
        <w:instrText xml:space="preserve"> SEQ Hình \* ARABI</w:instrText>
      </w:r>
      <w:r w:rsidRPr="00F239FE">
        <w:rPr>
          <w:color w:val="auto"/>
          <w:lang w:val="vi-VN"/>
        </w:rPr>
        <w:instrText xml:space="preserve">C </w:instrText>
      </w:r>
      <w:r w:rsidRPr="00C10D7B">
        <w:rPr>
          <w:color w:val="auto"/>
        </w:rPr>
        <w:fldChar w:fldCharType="separate"/>
      </w:r>
      <w:r w:rsidR="006C166C">
        <w:rPr>
          <w:noProof/>
          <w:color w:val="auto"/>
          <w:lang w:val="vi-VN"/>
        </w:rPr>
        <w:t>6</w:t>
      </w:r>
      <w:r w:rsidRPr="00C10D7B">
        <w:rPr>
          <w:color w:val="auto"/>
        </w:rPr>
        <w:fldChar w:fldCharType="end"/>
      </w:r>
      <w:r w:rsidRPr="00F239FE">
        <w:rPr>
          <w:color w:val="auto"/>
          <w:lang w:val="vi-VN"/>
        </w:rPr>
        <w:t xml:space="preserve">. </w:t>
      </w:r>
      <w:r w:rsidRPr="00F239FE">
        <w:rPr>
          <w:b w:val="0"/>
          <w:color w:val="auto"/>
          <w:lang w:val="vi-VN"/>
        </w:rPr>
        <w:t xml:space="preserve">So sánh biên tìm được với biên chuẩn </w:t>
      </w:r>
      <w:r w:rsidR="00EE0780">
        <w:rPr>
          <w:b w:val="0"/>
          <w:color w:val="auto"/>
          <w:lang w:val="vi-VN"/>
        </w:rPr>
        <w:t>cho</w:t>
      </w:r>
      <w:r w:rsidRPr="00F239FE">
        <w:rPr>
          <w:b w:val="0"/>
          <w:color w:val="auto"/>
          <w:lang w:val="vi-VN"/>
        </w:rPr>
        <w:t xml:space="preserve"> tín hiệu mẫu “lab-female”.</w:t>
      </w:r>
    </w:p>
    <w:p w:rsidR="00C10D7B" w:rsidRDefault="006C166C" w:rsidP="00C10D7B">
      <w:pPr>
        <w:keepNext/>
      </w:pPr>
      <w:r>
        <w:pict>
          <v:shape id="_x0000_i1027" type="#_x0000_t75" style="width:478.95pt;height:250.45pt">
            <v:imagedata r:id="rId12" o:title="result_studio-male_std"/>
          </v:shape>
        </w:pict>
      </w:r>
    </w:p>
    <w:p w:rsidR="00832FB8" w:rsidRPr="00C10D7B" w:rsidRDefault="00C10D7B" w:rsidP="00C10D7B">
      <w:pPr>
        <w:pStyle w:val="Caption"/>
        <w:jc w:val="center"/>
        <w:rPr>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6C166C">
        <w:rPr>
          <w:noProof/>
          <w:color w:val="auto"/>
        </w:rPr>
        <w:t>7</w:t>
      </w:r>
      <w:r w:rsidRPr="00C10D7B">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-male”.</w:t>
      </w:r>
    </w:p>
    <w:p w:rsidR="00C10D7B" w:rsidRDefault="006C166C" w:rsidP="00C10D7B">
      <w:pPr>
        <w:keepNext/>
      </w:pPr>
      <w:r>
        <w:lastRenderedPageBreak/>
        <w:pict>
          <v:shape id="_x0000_i1028" type="#_x0000_t75" style="width:478.95pt;height:250.45pt">
            <v:imagedata r:id="rId13" o:title="result_studio-female_std"/>
          </v:shape>
        </w:pict>
      </w:r>
    </w:p>
    <w:p w:rsidR="00832FB8" w:rsidRPr="00C10D7B" w:rsidRDefault="00C10D7B" w:rsidP="00C10D7B">
      <w:pPr>
        <w:pStyle w:val="Caption"/>
        <w:jc w:val="center"/>
        <w:rPr>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6C166C">
        <w:rPr>
          <w:noProof/>
          <w:color w:val="auto"/>
        </w:rPr>
        <w:t>8</w:t>
      </w:r>
      <w:r w:rsidRPr="00C10D7B">
        <w:rPr>
          <w:color w:val="auto"/>
        </w:rPr>
        <w:fldChar w:fldCharType="end"/>
      </w:r>
      <w:r>
        <w:rPr>
          <w:color w:val="auto"/>
        </w:rPr>
        <w:t xml:space="preserve">. </w:t>
      </w:r>
      <w:r w:rsidRPr="00C10D7B">
        <w:rPr>
          <w:b w:val="0"/>
          <w:color w:val="auto"/>
        </w:rPr>
        <w:t xml:space="preserve">So sánh biên tìm được với biên chuẩn </w:t>
      </w:r>
      <w:r w:rsidR="00EE0780">
        <w:rPr>
          <w:b w:val="0"/>
          <w:color w:val="auto"/>
          <w:lang w:val="vi-VN"/>
        </w:rPr>
        <w:t>cho</w:t>
      </w:r>
      <w:r w:rsidRPr="00C10D7B">
        <w:rPr>
          <w:b w:val="0"/>
          <w:color w:val="auto"/>
        </w:rPr>
        <w:t xml:space="preserve"> tín hiệu mẫu “</w:t>
      </w:r>
      <w:r>
        <w:rPr>
          <w:b w:val="0"/>
          <w:color w:val="auto"/>
        </w:rPr>
        <w:t>studio</w:t>
      </w:r>
      <w:r w:rsidRPr="00C10D7B">
        <w:rPr>
          <w:b w:val="0"/>
          <w:color w:val="auto"/>
        </w:rPr>
        <w:t>-</w:t>
      </w:r>
      <w:r>
        <w:rPr>
          <w:b w:val="0"/>
          <w:color w:val="auto"/>
        </w:rPr>
        <w:t>fe</w:t>
      </w:r>
      <w:r w:rsidRPr="00C10D7B">
        <w:rPr>
          <w:b w:val="0"/>
          <w:color w:val="auto"/>
        </w:rPr>
        <w:t>male”.</w:t>
      </w:r>
    </w:p>
    <w:p w:rsidR="00932B85" w:rsidRDefault="00932B85" w:rsidP="00FF4066">
      <w:pPr>
        <w:spacing w:after="120"/>
        <w:ind w:firstLine="567"/>
      </w:pPr>
      <w:r>
        <w:rPr>
          <w:lang w:val="vi-VN"/>
        </w:rPr>
        <w:t xml:space="preserve">Sai số </w:t>
      </w:r>
      <w:r w:rsidR="00CE48B4">
        <w:t xml:space="preserve">trung bình (Root mean square error – RMSE) giữa biên chuẩn và biên tìm bằng thuật toán </w:t>
      </w:r>
      <w:r>
        <w:rPr>
          <w:lang w:val="vi-VN"/>
        </w:rPr>
        <w:t>cho từng dữ liệu mẫu được thể hiện trong hình dưới đây.</w:t>
      </w:r>
    </w:p>
    <w:p w:rsidR="00C10D7B" w:rsidRDefault="006C166C" w:rsidP="00EE0780">
      <w:pPr>
        <w:keepNext/>
        <w:jc w:val="center"/>
      </w:pPr>
      <w:r>
        <w:pict>
          <v:shape id="_x0000_i1029" type="#_x0000_t75" style="width:420.1pt;height:314.9pt">
            <v:imagedata r:id="rId14" o:title="result_rmse_std"/>
          </v:shape>
        </w:pict>
      </w:r>
    </w:p>
    <w:p w:rsidR="00CA47D5" w:rsidRPr="00CE48B4" w:rsidRDefault="00C10D7B"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6C166C">
        <w:rPr>
          <w:noProof/>
          <w:color w:val="auto"/>
        </w:rPr>
        <w:t>9</w:t>
      </w:r>
      <w:r w:rsidRPr="00C10D7B">
        <w:rPr>
          <w:color w:val="auto"/>
        </w:rPr>
        <w:fldChar w:fldCharType="end"/>
      </w:r>
      <w:r>
        <w:rPr>
          <w:color w:val="auto"/>
        </w:rPr>
        <w:t xml:space="preserve">. </w:t>
      </w:r>
      <w:r w:rsidR="00CE48B4">
        <w:rPr>
          <w:b w:val="0"/>
          <w:color w:val="auto"/>
        </w:rPr>
        <w:t>Sai số trung bình (RMSE) của thuật toán cho từng dữ liệu mẫu.</w:t>
      </w:r>
    </w:p>
    <w:p w:rsidR="00932B85" w:rsidRDefault="00932B85" w:rsidP="00FF4066">
      <w:pPr>
        <w:spacing w:after="120"/>
        <w:ind w:firstLine="567"/>
      </w:pPr>
      <w:r>
        <w:rPr>
          <w:lang w:val="vi-VN"/>
        </w:rPr>
        <w:t xml:space="preserve">Như vậy sai số trung bình của thuật toán trong 4 dữ liệu mẫu là </w:t>
      </w:r>
      <w:r w:rsidRPr="00932B85">
        <w:rPr>
          <w:lang w:val="vi-VN"/>
        </w:rPr>
        <w:t>5.3267</w:t>
      </w:r>
      <w:r w:rsidR="00305BD4">
        <w:rPr>
          <w:lang w:val="vi-VN"/>
        </w:rPr>
        <w:t xml:space="preserve"> </w:t>
      </w:r>
      <w:r w:rsidR="00432B23" w:rsidRPr="00432B23">
        <w:rPr>
          <w:lang w:val="vi-VN"/>
        </w:rPr>
        <w:t xml:space="preserve">khung </w:t>
      </w:r>
      <w:r w:rsidR="00305BD4">
        <w:rPr>
          <w:lang w:val="vi-VN"/>
        </w:rPr>
        <w:t>(</w:t>
      </w:r>
      <w:r w:rsidR="00BB2F1B" w:rsidRPr="00BB2F1B">
        <w:rPr>
          <w:lang w:val="vi-VN"/>
        </w:rPr>
        <w:t>0.0533 giây</w:t>
      </w:r>
      <w:r w:rsidR="00305BD4">
        <w:rPr>
          <w:lang w:val="vi-VN"/>
        </w:rPr>
        <w:t>)</w:t>
      </w:r>
      <w:r>
        <w:rPr>
          <w:lang w:val="vi-VN"/>
        </w:rPr>
        <w:t>.</w:t>
      </w:r>
    </w:p>
    <w:p w:rsidR="006E1843" w:rsidRPr="006E1843" w:rsidRDefault="006E1843" w:rsidP="00FF4066">
      <w:pPr>
        <w:spacing w:after="120"/>
        <w:ind w:firstLine="567"/>
      </w:pPr>
      <w:r>
        <w:t>Các tham số ảnh hưởng đến sai số của thuật toán: Mức độ chênh lệch về năng lượng giữa tiếng ồn từ môi trường và tiếng nói trong tín hiệu</w:t>
      </w:r>
      <w:r w:rsidR="00704A54">
        <w:t>,</w:t>
      </w:r>
      <w:r>
        <w:t xml:space="preserve"> và ngưỡng năng lượng chuẩn E</w:t>
      </w:r>
      <w:r>
        <w:rPr>
          <w:vertAlign w:val="subscript"/>
        </w:rPr>
        <w:t>0</w:t>
      </w:r>
      <w:r>
        <w:t xml:space="preserve"> được chọn làm mốc. Cụ thể, sai số của thuật toán càng thấp khi mức độ chênh lệch năng lượng giữa tiếng ồn môi trường và tiếng nói càng cao (như khi áp dụng thuật toán cho tín hiệu “lab-female”), hoặc khi ngưỡng năng lượng chuẩn E</w:t>
      </w:r>
      <w:r>
        <w:rPr>
          <w:vertAlign w:val="subscript"/>
        </w:rPr>
        <w:t>0</w:t>
      </w:r>
      <w:r>
        <w:t xml:space="preserve"> có giá trị càng nhỏ sao cho E</w:t>
      </w:r>
      <w:r>
        <w:rPr>
          <w:vertAlign w:val="subscript"/>
        </w:rPr>
        <w:t>0</w:t>
      </w:r>
      <w:r>
        <w:t xml:space="preserve"> lớn hơn năng lượng tối đa của tiếng ồn môi trường.</w:t>
      </w:r>
    </w:p>
    <w:p w:rsidR="00932B85" w:rsidRDefault="00694478" w:rsidP="00932B85">
      <w:pPr>
        <w:pStyle w:val="Heading2"/>
      </w:pPr>
      <w:bookmarkStart w:id="6" w:name="_Toc55335779"/>
      <w:r>
        <w:lastRenderedPageBreak/>
        <w:t xml:space="preserve">So sánh với </w:t>
      </w:r>
      <w:r w:rsidR="00932B85">
        <w:rPr>
          <w:lang w:val="vi-VN"/>
        </w:rPr>
        <w:t xml:space="preserve">thuật toán </w:t>
      </w:r>
      <w:bookmarkEnd w:id="6"/>
      <w:r>
        <w:t>không thực hiện chia tiếng nói-khoảng lặng</w:t>
      </w:r>
    </w:p>
    <w:p w:rsidR="00694478" w:rsidRPr="00694478" w:rsidRDefault="00694478" w:rsidP="00694478"/>
    <w:p w:rsidR="006C3771" w:rsidRDefault="006C3771" w:rsidP="00552C8E">
      <w:pPr>
        <w:pStyle w:val="Heading1"/>
        <w:rPr>
          <w:lang w:val="vi-VN"/>
        </w:rPr>
      </w:pPr>
      <w:bookmarkStart w:id="7" w:name="_Toc55335780"/>
      <w:r w:rsidRPr="00932B85">
        <w:rPr>
          <w:lang w:val="vi-VN"/>
        </w:rPr>
        <w:t>KẾT</w:t>
      </w:r>
      <w:r>
        <w:rPr>
          <w:lang w:val="vi-VN"/>
        </w:rPr>
        <w:t xml:space="preserve"> LUẬN</w:t>
      </w:r>
      <w:bookmarkEnd w:id="7"/>
    </w:p>
    <w:p w:rsidR="00691C33" w:rsidRPr="00691C33" w:rsidRDefault="00432B23" w:rsidP="00FF4066">
      <w:pPr>
        <w:spacing w:after="120"/>
        <w:ind w:firstLine="567"/>
        <w:rPr>
          <w:lang w:val="vi-VN"/>
        </w:rPr>
      </w:pPr>
      <w:r w:rsidRPr="00432B23">
        <w:rPr>
          <w:lang w:val="vi-VN"/>
        </w:rPr>
        <w:t xml:space="preserve">Nhóm đã cài đặt thành công thuật toán tự động phân đoạn tiếng nói và khoảng lặng dựa vào năng lượng của tín hiệu theo 2 phương pháp chuẩn hóa khác nhau là đưa về phân phối chuẩn tắc và </w:t>
      </w:r>
      <w:r w:rsidR="00691C33" w:rsidRPr="00691C33">
        <w:rPr>
          <w:lang w:val="vi-VN"/>
        </w:rPr>
        <w:t>chuẩn hóa</w:t>
      </w:r>
      <w:r w:rsidRPr="00432B23">
        <w:rPr>
          <w:lang w:val="vi-VN"/>
        </w:rPr>
        <w:t xml:space="preserve"> về thang giá trị [0;1]. </w:t>
      </w:r>
    </w:p>
    <w:p w:rsidR="00691C33" w:rsidRPr="00691C33" w:rsidRDefault="00432B23" w:rsidP="00FF4066">
      <w:pPr>
        <w:spacing w:after="120"/>
        <w:ind w:firstLine="567"/>
        <w:rPr>
          <w:lang w:val="vi-VN"/>
        </w:rPr>
      </w:pPr>
      <w:r w:rsidRPr="00432B23">
        <w:rPr>
          <w:lang w:val="vi-VN"/>
        </w:rPr>
        <w:t xml:space="preserve">Kết quả thử nghiệm với 4 mẫu tín hiệu cho thấy các biên </w:t>
      </w:r>
      <w:r>
        <w:rPr>
          <w:lang w:val="vi-VN"/>
        </w:rPr>
        <w:t>đượ</w:t>
      </w:r>
      <w:r w:rsidRPr="00432B23">
        <w:rPr>
          <w:lang w:val="vi-VN"/>
        </w:rPr>
        <w:t>c tìm tự động có giá trị gần đúng với giá trị biên tìm bằng phương pháp thủ công</w:t>
      </w:r>
      <w:r w:rsidR="00691C33" w:rsidRPr="00691C33">
        <w:rPr>
          <w:lang w:val="vi-VN"/>
        </w:rPr>
        <w:t xml:space="preserve">, với sai số trung bình là: 0.0533 giây, hoặc 0.0420 giây (khi dùng phương pháp chuẩn hóa về thang giá trị [0;1]). Kết quả đó </w:t>
      </w:r>
      <w:r w:rsidRPr="00432B23">
        <w:rPr>
          <w:lang w:val="vi-VN"/>
        </w:rPr>
        <w:t xml:space="preserve">cũng cho thấy sử dụng phương pháp chuẩn hóa đưa về thang giá trị [0;1] giúp giảm sai số của thuật toán. </w:t>
      </w:r>
    </w:p>
    <w:p w:rsidR="00305BD4" w:rsidRPr="00691C33" w:rsidRDefault="00691C33" w:rsidP="00FF4066">
      <w:pPr>
        <w:spacing w:after="120"/>
        <w:ind w:firstLine="567"/>
        <w:rPr>
          <w:lang w:val="vi-VN"/>
        </w:rPr>
      </w:pPr>
      <w:r w:rsidRPr="00691C33">
        <w:rPr>
          <w:lang w:val="vi-VN"/>
        </w:rPr>
        <w:t>Trong tương lai nhóm sẽ thử nghiệm thuật toán với nhiều mẫu dữ liệu khác để tìm ra ngưỡng năng lượng chuẩn chính xác hơn giúp giảm sai số của thuật toán.</w:t>
      </w:r>
    </w:p>
    <w:p w:rsidR="00CA6C55" w:rsidRDefault="00AD57F0" w:rsidP="00552C8E">
      <w:pPr>
        <w:pStyle w:val="Heading1"/>
        <w:rPr>
          <w:lang w:val="vi-VN"/>
        </w:rPr>
      </w:pPr>
      <w:bookmarkStart w:id="8" w:name="_Toc55335781"/>
      <w:r w:rsidRPr="00932B85">
        <w:rPr>
          <w:lang w:val="vi-VN"/>
        </w:rPr>
        <w:t>TÀI LIỆU THAM KHẢO</w:t>
      </w:r>
      <w:bookmarkEnd w:id="8"/>
    </w:p>
    <w:p w:rsidR="00BA0BD0" w:rsidRPr="00BA0BD0" w:rsidRDefault="00BA0BD0" w:rsidP="0056629F">
      <w:pPr>
        <w:pStyle w:val="ListParagraph"/>
        <w:numPr>
          <w:ilvl w:val="0"/>
          <w:numId w:val="46"/>
        </w:numPr>
      </w:pPr>
      <w:bookmarkStart w:id="9" w:name="_GoBack"/>
      <w:bookmarkEnd w:id="9"/>
    </w:p>
    <w:sectPr w:rsidR="00BA0BD0" w:rsidRPr="00BA0BD0" w:rsidSect="00320A21">
      <w:headerReference w:type="even" r:id="rId15"/>
      <w:headerReference w:type="default" r:id="rId16"/>
      <w:headerReference w:type="first" r:id="rId17"/>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DCC" w:rsidRDefault="00654DCC" w:rsidP="000B3D10">
      <w:r>
        <w:separator/>
      </w:r>
    </w:p>
  </w:endnote>
  <w:endnote w:type="continuationSeparator" w:id="0">
    <w:p w:rsidR="00654DCC" w:rsidRDefault="00654DCC"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charset w:val="B2"/>
    <w:family w:val="roman"/>
    <w:pitch w:val="variable"/>
    <w:sig w:usb0="00000000" w:usb1="80000000" w:usb2="00000008" w:usb3="00000000" w:csb0="00000041"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DCC" w:rsidRDefault="00654DCC" w:rsidP="000B3D10">
      <w:r>
        <w:separator/>
      </w:r>
    </w:p>
  </w:footnote>
  <w:footnote w:type="continuationSeparator" w:id="0">
    <w:p w:rsidR="00654DCC" w:rsidRDefault="00654DCC" w:rsidP="000B3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94098"/>
      <w:docPartObj>
        <w:docPartGallery w:val="Page Numbers (Top of Page)"/>
        <w:docPartUnique/>
      </w:docPartObj>
    </w:sdtPr>
    <w:sdtContent>
      <w:p w:rsidR="006C166C" w:rsidRDefault="006C166C" w:rsidP="00FA2245">
        <w:pPr>
          <w:pStyle w:val="Header"/>
          <w:pBdr>
            <w:bottom w:val="single" w:sz="4" w:space="1" w:color="auto"/>
          </w:pBdr>
        </w:pPr>
        <w:r>
          <w:fldChar w:fldCharType="begin"/>
        </w:r>
        <w:r>
          <w:instrText xml:space="preserve"> PAGE   \* MERGEFORMAT </w:instrText>
        </w:r>
        <w:r>
          <w:fldChar w:fldCharType="separate"/>
        </w:r>
        <w:r w:rsidR="00694478">
          <w:rPr>
            <w:noProof/>
          </w:rPr>
          <w:t>6</w:t>
        </w:r>
        <w:r>
          <w:rPr>
            <w:noProof/>
          </w:rPr>
          <w:fldChar w:fldCharType="end"/>
        </w:r>
        <w:r w:rsidRPr="00FA2245">
          <w:rPr>
            <w:sz w:val="16"/>
            <w:szCs w:val="16"/>
          </w:rPr>
          <w:t xml:space="preserve"> </w:t>
        </w:r>
        <w:r>
          <w:rPr>
            <w:sz w:val="16"/>
            <w:szCs w:val="16"/>
          </w:rPr>
          <w:tab/>
        </w:r>
        <w:r>
          <w:rPr>
            <w:sz w:val="16"/>
            <w:szCs w:val="16"/>
          </w:rPr>
          <w:tab/>
        </w:r>
        <w:r>
          <w:rPr>
            <w:bCs/>
            <w:szCs w:val="18"/>
            <w:lang w:val="vi-VN" w:eastAsia="zh-CN"/>
          </w:rPr>
          <w:t xml:space="preserve">Nhóm </w:t>
        </w:r>
        <w:r>
          <w:rPr>
            <w:bCs/>
            <w:szCs w:val="18"/>
            <w:lang w:eastAsia="zh-CN"/>
          </w:rPr>
          <w:t>X</w:t>
        </w:r>
        <w:r>
          <w:rPr>
            <w:bCs/>
            <w:szCs w:val="18"/>
            <w:lang w:val="vi-VN" w:eastAsia="zh-CN"/>
          </w:rPr>
          <w:t xml:space="preserve">, lớp HP: </w:t>
        </w:r>
        <w:r>
          <w:rPr>
            <w:bCs/>
            <w:szCs w:val="18"/>
            <w:lang w:eastAsia="zh-CN"/>
          </w:rPr>
          <w:t>18N15</w:t>
        </w:r>
      </w:p>
    </w:sdtContent>
  </w:sdt>
  <w:p w:rsidR="006C166C" w:rsidRDefault="006C16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6C" w:rsidRPr="00966AF4" w:rsidRDefault="006C166C" w:rsidP="00FA2245">
    <w:pPr>
      <w:pBdr>
        <w:bottom w:val="single" w:sz="4" w:space="1" w:color="auto"/>
      </w:pBdr>
      <w:tabs>
        <w:tab w:val="right" w:pos="9589"/>
      </w:tabs>
      <w:rPr>
        <w:sz w:val="16"/>
        <w:szCs w:val="16"/>
      </w:rPr>
    </w:pPr>
    <w:r>
      <w:t>Nguyễn Nhật Tùng, Ninh Hải Hoàng</w:t>
    </w:r>
    <w:r w:rsidRPr="00183743">
      <w:rPr>
        <w:noProof/>
        <w:color w:val="000000"/>
        <w:szCs w:val="20"/>
      </w:rPr>
      <w:tab/>
    </w:r>
    <w:r w:rsidRPr="00966AF4">
      <w:rPr>
        <w:sz w:val="16"/>
        <w:szCs w:val="16"/>
      </w:rPr>
      <w:fldChar w:fldCharType="begin"/>
    </w:r>
    <w:r w:rsidRPr="00966AF4">
      <w:rPr>
        <w:sz w:val="16"/>
        <w:szCs w:val="16"/>
      </w:rPr>
      <w:instrText xml:space="preserve"> PAGE </w:instrText>
    </w:r>
    <w:r w:rsidRPr="00966AF4">
      <w:rPr>
        <w:sz w:val="16"/>
        <w:szCs w:val="16"/>
      </w:rPr>
      <w:fldChar w:fldCharType="separate"/>
    </w:r>
    <w:r w:rsidR="00694478">
      <w:rPr>
        <w:noProof/>
        <w:sz w:val="16"/>
        <w:szCs w:val="16"/>
      </w:rPr>
      <w:t>7</w:t>
    </w:r>
    <w:r w:rsidRPr="00966AF4">
      <w:rPr>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66C" w:rsidRPr="00692CD3" w:rsidRDefault="006C166C" w:rsidP="00FA2245">
    <w:pPr>
      <w:pBdr>
        <w:bottom w:val="single" w:sz="4" w:space="1" w:color="auto"/>
      </w:pBdr>
      <w:tabs>
        <w:tab w:val="right" w:pos="9923"/>
      </w:tabs>
      <w:jc w:val="center"/>
      <w:rPr>
        <w:i/>
        <w:sz w:val="16"/>
      </w:rPr>
    </w:pPr>
    <w:r>
      <w:rPr>
        <w:i/>
        <w:sz w:val="16"/>
        <w:lang w:val="vi-VN"/>
      </w:rPr>
      <w:t>Báo cáo bài tập lớn môn học Xử lý tín hiệu số, HK1 năm học 20</w:t>
    </w:r>
    <w:r>
      <w:rPr>
        <w:i/>
        <w:sz w:val="16"/>
      </w:rPr>
      <w:t>20</w:t>
    </w:r>
    <w:r>
      <w:rPr>
        <w:i/>
        <w:sz w:val="16"/>
        <w:lang w:val="vi-VN"/>
      </w:rPr>
      <w:t>-202</w:t>
    </w:r>
    <w:r>
      <w:rPr>
        <w:i/>
        <w:sz w:val="16"/>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1">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3">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63523C6"/>
    <w:multiLevelType w:val="hybridMultilevel"/>
    <w:tmpl w:val="417222B4"/>
    <w:lvl w:ilvl="0" w:tplc="E3E20B2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1378B0"/>
    <w:multiLevelType w:val="multilevel"/>
    <w:tmpl w:val="D9D0B4FC"/>
    <w:lvl w:ilvl="0">
      <w:start w:val="1"/>
      <w:numFmt w:val="upperRoman"/>
      <w:pStyle w:val="Heading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abstractNum w:abstractNumId="33">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0"/>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3"/>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2"/>
  </w:num>
  <w:num w:numId="40">
    <w:abstractNumId w:val="38"/>
  </w:num>
  <w:num w:numId="41">
    <w:abstractNumId w:val="5"/>
  </w:num>
  <w:num w:numId="42">
    <w:abstractNumId w:val="4"/>
  </w:num>
  <w:num w:numId="43">
    <w:abstractNumId w:val="21"/>
  </w:num>
  <w:num w:numId="44">
    <w:abstractNumId w:val="1"/>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66C"/>
    <w:rsid w:val="000034D3"/>
    <w:rsid w:val="00016F80"/>
    <w:rsid w:val="0002780D"/>
    <w:rsid w:val="00031D20"/>
    <w:rsid w:val="00050D94"/>
    <w:rsid w:val="00051945"/>
    <w:rsid w:val="000759A7"/>
    <w:rsid w:val="0007680E"/>
    <w:rsid w:val="000A0045"/>
    <w:rsid w:val="000A4E4B"/>
    <w:rsid w:val="000A5B54"/>
    <w:rsid w:val="000B29FD"/>
    <w:rsid w:val="000B34B6"/>
    <w:rsid w:val="000B3D10"/>
    <w:rsid w:val="000B462C"/>
    <w:rsid w:val="000B5763"/>
    <w:rsid w:val="000C7E97"/>
    <w:rsid w:val="000D1DD3"/>
    <w:rsid w:val="000E0080"/>
    <w:rsid w:val="00100BD9"/>
    <w:rsid w:val="0011428F"/>
    <w:rsid w:val="00142296"/>
    <w:rsid w:val="00155601"/>
    <w:rsid w:val="00160ABB"/>
    <w:rsid w:val="00177D4F"/>
    <w:rsid w:val="00183743"/>
    <w:rsid w:val="001846BF"/>
    <w:rsid w:val="00184760"/>
    <w:rsid w:val="001B07FF"/>
    <w:rsid w:val="001B2B6F"/>
    <w:rsid w:val="001C386B"/>
    <w:rsid w:val="001D4A71"/>
    <w:rsid w:val="001F07B9"/>
    <w:rsid w:val="001F345F"/>
    <w:rsid w:val="00223B52"/>
    <w:rsid w:val="00244E63"/>
    <w:rsid w:val="00263A0B"/>
    <w:rsid w:val="0027153C"/>
    <w:rsid w:val="002744B3"/>
    <w:rsid w:val="002770DF"/>
    <w:rsid w:val="00294B53"/>
    <w:rsid w:val="00296CAA"/>
    <w:rsid w:val="002A2755"/>
    <w:rsid w:val="002A4BA4"/>
    <w:rsid w:val="002B0991"/>
    <w:rsid w:val="002C43E0"/>
    <w:rsid w:val="002D4528"/>
    <w:rsid w:val="002E59CC"/>
    <w:rsid w:val="00305BD4"/>
    <w:rsid w:val="00320A21"/>
    <w:rsid w:val="0034091F"/>
    <w:rsid w:val="00360878"/>
    <w:rsid w:val="00367EFF"/>
    <w:rsid w:val="00375E11"/>
    <w:rsid w:val="003864C0"/>
    <w:rsid w:val="003957C4"/>
    <w:rsid w:val="003A29C8"/>
    <w:rsid w:val="003B0E98"/>
    <w:rsid w:val="003C00E2"/>
    <w:rsid w:val="003D128A"/>
    <w:rsid w:val="003E783F"/>
    <w:rsid w:val="003F234C"/>
    <w:rsid w:val="003F7F35"/>
    <w:rsid w:val="00432B23"/>
    <w:rsid w:val="00442323"/>
    <w:rsid w:val="0045300D"/>
    <w:rsid w:val="004737A4"/>
    <w:rsid w:val="00483E29"/>
    <w:rsid w:val="004B6F9D"/>
    <w:rsid w:val="004C41B0"/>
    <w:rsid w:val="004C7473"/>
    <w:rsid w:val="004D0EE1"/>
    <w:rsid w:val="004D1397"/>
    <w:rsid w:val="004D387D"/>
    <w:rsid w:val="004D5305"/>
    <w:rsid w:val="00506F50"/>
    <w:rsid w:val="00527A38"/>
    <w:rsid w:val="005334C0"/>
    <w:rsid w:val="005503B8"/>
    <w:rsid w:val="00552C8E"/>
    <w:rsid w:val="0056629F"/>
    <w:rsid w:val="005804E0"/>
    <w:rsid w:val="00580D7F"/>
    <w:rsid w:val="0059383B"/>
    <w:rsid w:val="00597831"/>
    <w:rsid w:val="005C3516"/>
    <w:rsid w:val="005E0303"/>
    <w:rsid w:val="00602434"/>
    <w:rsid w:val="00614A14"/>
    <w:rsid w:val="00617110"/>
    <w:rsid w:val="006318D6"/>
    <w:rsid w:val="00642C4A"/>
    <w:rsid w:val="00646242"/>
    <w:rsid w:val="00654DCC"/>
    <w:rsid w:val="006721B1"/>
    <w:rsid w:val="00676764"/>
    <w:rsid w:val="006777E7"/>
    <w:rsid w:val="00691C33"/>
    <w:rsid w:val="00692CD3"/>
    <w:rsid w:val="00694478"/>
    <w:rsid w:val="006B2A31"/>
    <w:rsid w:val="006B6AA9"/>
    <w:rsid w:val="006C0FAE"/>
    <w:rsid w:val="006C166C"/>
    <w:rsid w:val="006C3439"/>
    <w:rsid w:val="006C3771"/>
    <w:rsid w:val="006C3A43"/>
    <w:rsid w:val="006C710A"/>
    <w:rsid w:val="006D1066"/>
    <w:rsid w:val="006D1530"/>
    <w:rsid w:val="006D1B2F"/>
    <w:rsid w:val="006E1843"/>
    <w:rsid w:val="00704A54"/>
    <w:rsid w:val="00712A9A"/>
    <w:rsid w:val="007622B5"/>
    <w:rsid w:val="00763C13"/>
    <w:rsid w:val="0077554E"/>
    <w:rsid w:val="00777935"/>
    <w:rsid w:val="007A2966"/>
    <w:rsid w:val="007A3704"/>
    <w:rsid w:val="007A4B72"/>
    <w:rsid w:val="007C48C4"/>
    <w:rsid w:val="007D3464"/>
    <w:rsid w:val="00805352"/>
    <w:rsid w:val="00810C8E"/>
    <w:rsid w:val="008241F5"/>
    <w:rsid w:val="00830768"/>
    <w:rsid w:val="0083107F"/>
    <w:rsid w:val="00832FB8"/>
    <w:rsid w:val="00835ABF"/>
    <w:rsid w:val="00845BD0"/>
    <w:rsid w:val="0084622A"/>
    <w:rsid w:val="00853998"/>
    <w:rsid w:val="00856C7D"/>
    <w:rsid w:val="00892693"/>
    <w:rsid w:val="008B7937"/>
    <w:rsid w:val="008C360C"/>
    <w:rsid w:val="008D145C"/>
    <w:rsid w:val="008E5CBB"/>
    <w:rsid w:val="0090433A"/>
    <w:rsid w:val="00927DB6"/>
    <w:rsid w:val="00932B85"/>
    <w:rsid w:val="009364D2"/>
    <w:rsid w:val="009418CD"/>
    <w:rsid w:val="00966AF4"/>
    <w:rsid w:val="00983468"/>
    <w:rsid w:val="009A6DB9"/>
    <w:rsid w:val="009C1035"/>
    <w:rsid w:val="009C214F"/>
    <w:rsid w:val="009C26AF"/>
    <w:rsid w:val="009F22A1"/>
    <w:rsid w:val="009F3E76"/>
    <w:rsid w:val="009F624A"/>
    <w:rsid w:val="009F6915"/>
    <w:rsid w:val="00A0672B"/>
    <w:rsid w:val="00A30B09"/>
    <w:rsid w:val="00A403F7"/>
    <w:rsid w:val="00A47455"/>
    <w:rsid w:val="00A476CE"/>
    <w:rsid w:val="00A6187F"/>
    <w:rsid w:val="00A626E8"/>
    <w:rsid w:val="00A7173F"/>
    <w:rsid w:val="00A75305"/>
    <w:rsid w:val="00A75E72"/>
    <w:rsid w:val="00A76804"/>
    <w:rsid w:val="00A80E03"/>
    <w:rsid w:val="00A905FE"/>
    <w:rsid w:val="00A90CB9"/>
    <w:rsid w:val="00AA1B67"/>
    <w:rsid w:val="00AA721E"/>
    <w:rsid w:val="00AB7EFE"/>
    <w:rsid w:val="00AD57F0"/>
    <w:rsid w:val="00AE264A"/>
    <w:rsid w:val="00AF0C67"/>
    <w:rsid w:val="00AF5240"/>
    <w:rsid w:val="00B0319F"/>
    <w:rsid w:val="00B0499E"/>
    <w:rsid w:val="00B10093"/>
    <w:rsid w:val="00B150BA"/>
    <w:rsid w:val="00B21F67"/>
    <w:rsid w:val="00B309E5"/>
    <w:rsid w:val="00B4744F"/>
    <w:rsid w:val="00B557E4"/>
    <w:rsid w:val="00B7703C"/>
    <w:rsid w:val="00B83190"/>
    <w:rsid w:val="00BA0BD0"/>
    <w:rsid w:val="00BA0DB5"/>
    <w:rsid w:val="00BA10F3"/>
    <w:rsid w:val="00BA3818"/>
    <w:rsid w:val="00BA6B8E"/>
    <w:rsid w:val="00BB2010"/>
    <w:rsid w:val="00BB2F1B"/>
    <w:rsid w:val="00BB4213"/>
    <w:rsid w:val="00BB5799"/>
    <w:rsid w:val="00BD1776"/>
    <w:rsid w:val="00BD77E7"/>
    <w:rsid w:val="00BE442C"/>
    <w:rsid w:val="00BF5589"/>
    <w:rsid w:val="00C05F13"/>
    <w:rsid w:val="00C10D7B"/>
    <w:rsid w:val="00C54785"/>
    <w:rsid w:val="00C67870"/>
    <w:rsid w:val="00C80EE6"/>
    <w:rsid w:val="00C84BEE"/>
    <w:rsid w:val="00C90CA3"/>
    <w:rsid w:val="00CA17FD"/>
    <w:rsid w:val="00CA35C9"/>
    <w:rsid w:val="00CA47D5"/>
    <w:rsid w:val="00CA6C55"/>
    <w:rsid w:val="00CB43C5"/>
    <w:rsid w:val="00CB44D8"/>
    <w:rsid w:val="00CB648E"/>
    <w:rsid w:val="00CC0418"/>
    <w:rsid w:val="00CD3DFC"/>
    <w:rsid w:val="00CE48B4"/>
    <w:rsid w:val="00D14980"/>
    <w:rsid w:val="00D14B62"/>
    <w:rsid w:val="00D157A3"/>
    <w:rsid w:val="00D23680"/>
    <w:rsid w:val="00D33F0A"/>
    <w:rsid w:val="00D56F97"/>
    <w:rsid w:val="00D574DA"/>
    <w:rsid w:val="00D621F1"/>
    <w:rsid w:val="00D630A6"/>
    <w:rsid w:val="00D65013"/>
    <w:rsid w:val="00D66EC3"/>
    <w:rsid w:val="00D9506C"/>
    <w:rsid w:val="00DA5F3F"/>
    <w:rsid w:val="00DB4EB3"/>
    <w:rsid w:val="00DD3185"/>
    <w:rsid w:val="00DF6663"/>
    <w:rsid w:val="00E0462B"/>
    <w:rsid w:val="00E15D4E"/>
    <w:rsid w:val="00E16A34"/>
    <w:rsid w:val="00E3730A"/>
    <w:rsid w:val="00E37DFF"/>
    <w:rsid w:val="00E51AAB"/>
    <w:rsid w:val="00E55F00"/>
    <w:rsid w:val="00E56294"/>
    <w:rsid w:val="00E616A4"/>
    <w:rsid w:val="00E92CA9"/>
    <w:rsid w:val="00EA7B11"/>
    <w:rsid w:val="00EE0780"/>
    <w:rsid w:val="00F06060"/>
    <w:rsid w:val="00F06DBB"/>
    <w:rsid w:val="00F16513"/>
    <w:rsid w:val="00F22414"/>
    <w:rsid w:val="00F239FE"/>
    <w:rsid w:val="00F23E01"/>
    <w:rsid w:val="00F264DC"/>
    <w:rsid w:val="00F3299F"/>
    <w:rsid w:val="00F42019"/>
    <w:rsid w:val="00F47606"/>
    <w:rsid w:val="00F57B52"/>
    <w:rsid w:val="00F61EF0"/>
    <w:rsid w:val="00F62941"/>
    <w:rsid w:val="00F72F3F"/>
    <w:rsid w:val="00F875E8"/>
    <w:rsid w:val="00F92A32"/>
    <w:rsid w:val="00F97531"/>
    <w:rsid w:val="00FA2245"/>
    <w:rsid w:val="00FA60C9"/>
    <w:rsid w:val="00FB10F7"/>
    <w:rsid w:val="00FC723A"/>
    <w:rsid w:val="00FD28AE"/>
    <w:rsid w:val="00FE6F3F"/>
    <w:rsid w:val="00FF25FB"/>
    <w:rsid w:val="00FF4066"/>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39FE"/>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2C43E0"/>
    <w:pPr>
      <w:numPr>
        <w:ilvl w:val="2"/>
      </w:numPr>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qFormat/>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qFormat/>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qFormat/>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qFormat/>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qFormat/>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i/>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34"/>
    <w:qFormat/>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 w:type="character" w:styleId="PlaceholderText">
    <w:name w:val="Placeholder Text"/>
    <w:basedOn w:val="DefaultParagraphFont"/>
    <w:uiPriority w:val="67"/>
    <w:rsid w:val="001F07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39FE"/>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2C43E0"/>
    <w:pPr>
      <w:numPr>
        <w:ilvl w:val="2"/>
      </w:numPr>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qFormat/>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qFormat/>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qFormat/>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qFormat/>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qFormat/>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2C43E0"/>
    <w:rPr>
      <w:i/>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34"/>
    <w:qFormat/>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 w:type="character" w:styleId="PlaceholderText">
    <w:name w:val="Placeholder Text"/>
    <w:basedOn w:val="DefaultParagraphFont"/>
    <w:uiPriority w:val="67"/>
    <w:rsid w:val="001F07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9414">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w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w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Report%20Templates\research-resul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A1C95-D943-442F-B9BE-385F32DD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research-result.dotx</Template>
  <TotalTime>77</TotalTime>
  <Pages>7</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Tùng Nguyễn Nhật</dc:creator>
  <cp:lastModifiedBy>Tùng Nguyễn Nhật</cp:lastModifiedBy>
  <cp:revision>1</cp:revision>
  <cp:lastPrinted>2020-11-04T02:19:00Z</cp:lastPrinted>
  <dcterms:created xsi:type="dcterms:W3CDTF">2020-11-16T01:46:00Z</dcterms:created>
  <dcterms:modified xsi:type="dcterms:W3CDTF">2020-11-16T04:00:00Z</dcterms:modified>
</cp:coreProperties>
</file>